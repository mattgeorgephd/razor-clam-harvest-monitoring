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47929995" w:displacedByCustomXml="next"/>
    <w:bookmarkEnd w:id="0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pacing w:val="0"/>
          <w:kern w:val="0"/>
          <w:sz w:val="22"/>
          <w:szCs w:val="22"/>
        </w:rPr>
        <w:id w:val="-316110863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39AEE8C1" w14:textId="1A0BF73C" w:rsidR="00054BF0" w:rsidRPr="00EF31A0" w:rsidRDefault="00361B13" w:rsidP="000A1A65">
          <w:pPr>
            <w:pStyle w:val="Title"/>
          </w:pPr>
          <w:r>
            <w:t>Report</w:t>
          </w:r>
          <w:r w:rsidR="00054BF0">
            <w:t xml:space="preserve"> Title (</w:t>
          </w:r>
          <w:r w:rsidR="00EF31A0">
            <w:t>Segoe UI</w:t>
          </w:r>
          <w:r w:rsidR="00C11A11">
            <w:t>,</w:t>
          </w:r>
          <w:r w:rsidR="00054BF0">
            <w:t xml:space="preserve"> </w:t>
          </w:r>
          <w:r w:rsidR="001F3454">
            <w:t>28</w:t>
          </w:r>
          <w:r w:rsidR="00054BF0">
            <w:t xml:space="preserve"> pt.</w:t>
          </w:r>
          <w:r w:rsidR="00C11A11">
            <w:t xml:space="preserve">, </w:t>
          </w:r>
          <w:r w:rsidR="00EF31A0">
            <w:t>Bold</w:t>
          </w:r>
          <w:r w:rsidR="00054BF0">
            <w:t>)</w:t>
          </w:r>
          <w:r w:rsidR="0709E726">
            <w:t xml:space="preserve"> </w:t>
          </w:r>
        </w:p>
        <w:p w14:paraId="4A930741" w14:textId="0E15766F" w:rsidR="00054BF0" w:rsidRPr="002736A4" w:rsidRDefault="00054BF0" w:rsidP="000A1A65">
          <w:pPr>
            <w:pStyle w:val="Subtitle"/>
            <w:rPr>
              <w:sz w:val="32"/>
              <w:szCs w:val="32"/>
            </w:rPr>
          </w:pPr>
          <w:r w:rsidRPr="001F3454">
            <w:t>Subtitle (Calibri</w:t>
          </w:r>
          <w:r w:rsidR="00C11A11" w:rsidRPr="001F3454">
            <w:t>,</w:t>
          </w:r>
          <w:r w:rsidRPr="001F3454">
            <w:t xml:space="preserve"> 2</w:t>
          </w:r>
          <w:r w:rsidR="001F3454" w:rsidRPr="001F3454">
            <w:t>0</w:t>
          </w:r>
          <w:r w:rsidRPr="001F3454">
            <w:t xml:space="preserve"> pt.</w:t>
          </w:r>
          <w:r w:rsidR="00C11A11" w:rsidRPr="001F3454">
            <w:t>,</w:t>
          </w:r>
          <w:r w:rsidR="00EF31A0" w:rsidRPr="001F3454">
            <w:t xml:space="preserve"> Bold</w:t>
          </w:r>
          <w:r w:rsidRPr="001F3454">
            <w:t>)</w:t>
          </w:r>
          <w:r w:rsidR="004D611D">
            <w:t xml:space="preserve"> </w:t>
          </w:r>
        </w:p>
        <w:p w14:paraId="6A282E5A" w14:textId="627D8401" w:rsidR="006109C5" w:rsidRDefault="006109C5" w:rsidP="002D448C">
          <w:pPr>
            <w:pStyle w:val="Photospacing"/>
          </w:pPr>
          <w:r>
            <w:drawing>
              <wp:inline distT="0" distB="0" distL="0" distR="0" wp14:anchorId="043E0B49" wp14:editId="7E2CB6CC">
                <wp:extent cx="5943600" cy="4305300"/>
                <wp:effectExtent l="0" t="0" r="0" b="0"/>
                <wp:docPr id="30" name="Picture 30" descr="Panoramic view taken from high point overlooking high plateau with ranch building, surrounding forest and distant mountain range." title="4-O Ranch WDFW Acquisi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la_4-O_ranch_acquisition.jpg"/>
                        <pic:cNvPicPr/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5660"/>
                        <a:stretch/>
                      </pic:blipFill>
                      <pic:spPr bwMode="auto">
                        <a:xfrm>
                          <a:off x="0" y="0"/>
                          <a:ext cx="5943600" cy="4305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88E61FA" w14:textId="5370D56D" w:rsidR="00054BF0" w:rsidRPr="00A22607" w:rsidRDefault="00054BF0" w:rsidP="0012793A"/>
        <w:p w14:paraId="5140ECC9" w14:textId="05035565" w:rsidR="00291D80" w:rsidRPr="00605ABA" w:rsidRDefault="00054BF0" w:rsidP="00141743">
          <w:pPr>
            <w:pStyle w:val="Publicationdate"/>
          </w:pPr>
          <w:r w:rsidRPr="00605ABA">
            <w:br w:type="page"/>
          </w:r>
        </w:p>
        <w:p w14:paraId="6097250B" w14:textId="2754190A" w:rsidR="00632B09" w:rsidRPr="007274BF" w:rsidRDefault="00632B09" w:rsidP="007274BF">
          <w:pPr>
            <w:spacing w:after="0"/>
            <w:rPr>
              <w:sz w:val="44"/>
              <w:szCs w:val="44"/>
            </w:rPr>
          </w:pPr>
          <w:r w:rsidRPr="007274BF">
            <w:rPr>
              <w:sz w:val="44"/>
              <w:szCs w:val="44"/>
            </w:rPr>
            <w:lastRenderedPageBreak/>
            <w:t>Report title</w:t>
          </w:r>
        </w:p>
        <w:p w14:paraId="2C8F8615" w14:textId="6272E9D9" w:rsidR="00632B09" w:rsidRPr="007274BF" w:rsidRDefault="007274BF">
          <w:pPr>
            <w:rPr>
              <w:sz w:val="32"/>
              <w:szCs w:val="32"/>
            </w:rPr>
          </w:pPr>
          <w:r w:rsidRPr="007274BF">
            <w:rPr>
              <w:sz w:val="32"/>
              <w:szCs w:val="32"/>
            </w:rPr>
            <w:t>Subtitle</w:t>
          </w:r>
        </w:p>
        <w:p w14:paraId="4089DD67" w14:textId="7A95CBC5" w:rsidR="00632B09" w:rsidRPr="00474082" w:rsidRDefault="00632B09" w:rsidP="00C01EA8">
          <w:pPr>
            <w:pStyle w:val="Caption"/>
          </w:pPr>
          <w:r w:rsidRPr="00474082">
            <w:t>Author</w:t>
          </w:r>
        </w:p>
        <w:p w14:paraId="00470C62" w14:textId="310D0110" w:rsidR="00632B09" w:rsidRDefault="007274BF">
          <w:r w:rsidRPr="007274BF">
            <w:rPr>
              <w:highlight w:val="yellow"/>
            </w:rPr>
            <w:t>INSERT AUTHOR NAME(S)</w:t>
          </w:r>
        </w:p>
        <w:p w14:paraId="2D558BC3" w14:textId="77777777" w:rsidR="007274BF" w:rsidRDefault="007274BF"/>
        <w:p w14:paraId="3611DE2B" w14:textId="39AF82D6" w:rsidR="00632B09" w:rsidRPr="00632B09" w:rsidRDefault="00632B09" w:rsidP="00C01EA8">
          <w:pPr>
            <w:pStyle w:val="Caption"/>
          </w:pPr>
          <w:r w:rsidRPr="00632B09">
            <w:t>Report acknowledgements</w:t>
          </w:r>
        </w:p>
        <w:p w14:paraId="0558D8A9" w14:textId="178BB1D3" w:rsidR="00632B09" w:rsidRDefault="007274BF">
          <w:r>
            <w:rPr>
              <w:highlight w:val="yellow"/>
            </w:rPr>
            <w:t xml:space="preserve">OPTIONAL </w:t>
          </w:r>
          <w:r w:rsidR="001027B3">
            <w:rPr>
              <w:highlight w:val="yellow"/>
            </w:rPr>
            <w:t>–</w:t>
          </w:r>
          <w:r>
            <w:rPr>
              <w:highlight w:val="yellow"/>
            </w:rPr>
            <w:t xml:space="preserve"> </w:t>
          </w:r>
          <w:r w:rsidR="003516AB">
            <w:rPr>
              <w:highlight w:val="yellow"/>
            </w:rPr>
            <w:t>Include</w:t>
          </w:r>
          <w:r w:rsidR="001027B3">
            <w:rPr>
              <w:highlight w:val="yellow"/>
            </w:rPr>
            <w:t xml:space="preserve"> a</w:t>
          </w:r>
          <w:r w:rsidR="00632B09" w:rsidRPr="007274BF">
            <w:rPr>
              <w:highlight w:val="yellow"/>
            </w:rPr>
            <w:t xml:space="preserve"> statement acknowledging report contributors.</w:t>
          </w:r>
        </w:p>
        <w:p w14:paraId="0D8F5489" w14:textId="77777777" w:rsidR="00632B09" w:rsidRDefault="00632B09"/>
        <w:p w14:paraId="0C2C6E6C" w14:textId="77777777" w:rsidR="00632B09" w:rsidRDefault="00632B09" w:rsidP="00C01EA8">
          <w:pPr>
            <w:pStyle w:val="Caption"/>
          </w:pPr>
          <w:r w:rsidRPr="008D7720">
            <w:t>Suggested citation</w:t>
          </w:r>
        </w:p>
        <w:p w14:paraId="1F94CF32" w14:textId="628EB966" w:rsidR="00632B09" w:rsidRDefault="00632B09" w:rsidP="00632B09">
          <w:r w:rsidRPr="007274BF">
            <w:rPr>
              <w:highlight w:val="yellow"/>
            </w:rPr>
            <w:t xml:space="preserve">INSERT </w:t>
          </w:r>
          <w:r w:rsidR="003516AB">
            <w:rPr>
              <w:highlight w:val="yellow"/>
            </w:rPr>
            <w:t xml:space="preserve">REPORT </w:t>
          </w:r>
          <w:r w:rsidRPr="007274BF">
            <w:rPr>
              <w:highlight w:val="yellow"/>
            </w:rPr>
            <w:t>CITATION</w:t>
          </w:r>
        </w:p>
        <w:p w14:paraId="6BB3A2A0" w14:textId="77777777" w:rsidR="00632B09" w:rsidRDefault="00632B09"/>
        <w:p w14:paraId="742A8A8A" w14:textId="77777777" w:rsidR="003C473B" w:rsidRDefault="003C473B"/>
        <w:p w14:paraId="0A07BE45" w14:textId="77777777" w:rsidR="003C473B" w:rsidRDefault="003C473B"/>
        <w:p w14:paraId="61B36B20" w14:textId="77777777" w:rsidR="003C473B" w:rsidRDefault="003C473B"/>
        <w:p w14:paraId="10F4AE9F" w14:textId="77777777" w:rsidR="003C473B" w:rsidRDefault="003C473B"/>
        <w:p w14:paraId="28B88D30" w14:textId="77777777" w:rsidR="003C473B" w:rsidRDefault="003C473B"/>
        <w:p w14:paraId="567FCF49" w14:textId="77777777" w:rsidR="003C473B" w:rsidRDefault="003C473B"/>
        <w:p w14:paraId="0C8B5A18" w14:textId="77777777" w:rsidR="00664DC0" w:rsidRDefault="00664DC0"/>
        <w:p w14:paraId="3FA46D7D" w14:textId="77777777" w:rsidR="00664DC0" w:rsidRDefault="00664DC0"/>
        <w:p w14:paraId="30E1EFDD" w14:textId="77777777" w:rsidR="003C473B" w:rsidRDefault="003C473B"/>
        <w:p w14:paraId="4C109A55" w14:textId="77777777" w:rsidR="003C473B" w:rsidRDefault="003C473B"/>
        <w:p w14:paraId="1FA6B5B3" w14:textId="77777777" w:rsidR="003C473B" w:rsidRDefault="003C473B"/>
        <w:p w14:paraId="055BEC6F" w14:textId="77777777" w:rsidR="003C473B" w:rsidRDefault="003C473B"/>
        <w:p w14:paraId="139FD2F2" w14:textId="058D9FFA" w:rsidR="00632B09" w:rsidRDefault="00632B09" w:rsidP="00632B09">
          <w:r w:rsidRPr="0030166C">
            <w:t xml:space="preserve">Cover photo by </w:t>
          </w:r>
          <w:r w:rsidR="001027B3">
            <w:t>[</w:t>
          </w:r>
          <w:r w:rsidRPr="001027B3">
            <w:rPr>
              <w:highlight w:val="yellow"/>
            </w:rPr>
            <w:t>NAME</w:t>
          </w:r>
          <w:r w:rsidR="001027B3" w:rsidRPr="001027B3">
            <w:rPr>
              <w:highlight w:val="yellow"/>
            </w:rPr>
            <w:t xml:space="preserve"> </w:t>
          </w:r>
          <w:r w:rsidR="00DC7377">
            <w:rPr>
              <w:highlight w:val="yellow"/>
            </w:rPr>
            <w:t>or</w:t>
          </w:r>
          <w:r w:rsidR="001027B3" w:rsidRPr="001027B3">
            <w:rPr>
              <w:highlight w:val="yellow"/>
            </w:rPr>
            <w:t xml:space="preserve"> WDFW</w:t>
          </w:r>
          <w:r w:rsidR="001027B3">
            <w:t>]</w:t>
          </w:r>
          <w:r>
            <w:t xml:space="preserve">. </w:t>
          </w:r>
        </w:p>
        <w:p w14:paraId="1D92AB87" w14:textId="1E16D697" w:rsidR="00C742EB" w:rsidRPr="00785349" w:rsidRDefault="00632B09" w:rsidP="00785349">
          <w:pPr>
            <w:pStyle w:val="CivilRightsstatement"/>
          </w:pPr>
          <w:r w:rsidRPr="00FE1663">
            <w:t xml:space="preserve">Request this information in an alternative format or language at </w:t>
          </w:r>
          <w:hyperlink r:id="rId12" w:tgtFrame="_blank" w:history="1">
            <w:r w:rsidRPr="00FE1663">
              <w:rPr>
                <w:color w:val="0563C1"/>
                <w:u w:val="single"/>
                <w:shd w:val="clear" w:color="auto" w:fill="FFFFFF"/>
              </w:rPr>
              <w:t>wdfw.wa.gov/accessibility/requests-accommodation</w:t>
            </w:r>
          </w:hyperlink>
          <w:r w:rsidRPr="00FE1663">
            <w:t>, 833-8</w:t>
          </w:r>
          <w:r w:rsidR="00FC08F5">
            <w:t>8</w:t>
          </w:r>
          <w:r w:rsidRPr="00FE1663">
            <w:t xml:space="preserve">5-1012, TTY (711), or </w:t>
          </w:r>
          <w:hyperlink r:id="rId13">
            <w:r w:rsidRPr="00FE1663">
              <w:rPr>
                <w:rStyle w:val="Hyperlink"/>
                <w:rFonts w:ascii="Calibri" w:eastAsia="Calibri" w:hAnsi="Calibri" w:cs="Calibri"/>
              </w:rPr>
              <w:t>CivilRightsTeam@dfw.wa.gov</w:t>
            </w:r>
          </w:hyperlink>
          <w:r w:rsidRPr="00FE1663">
            <w:t>.</w:t>
          </w:r>
          <w:r w:rsidR="00291D80">
            <w:br w:type="page"/>
          </w:r>
        </w:p>
      </w:sdtContent>
    </w:sdt>
    <w:sdt>
      <w:sdtPr>
        <w:rPr>
          <w:rFonts w:asciiTheme="minorHAnsi" w:hAnsiTheme="minorHAnsi" w:cstheme="minorBidi"/>
          <w:b w:val="0"/>
          <w:bCs w:val="0"/>
          <w:color w:val="auto"/>
          <w:sz w:val="22"/>
          <w:szCs w:val="22"/>
        </w:rPr>
        <w:id w:val="14510533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4D8235F" w14:textId="6B6560C9" w:rsidR="000C0BCE" w:rsidRDefault="000C0BCE">
          <w:pPr>
            <w:pStyle w:val="TOCHeading"/>
          </w:pPr>
          <w:r>
            <w:t>Table of Contents</w:t>
          </w:r>
        </w:p>
        <w:p w14:paraId="375F2C3A" w14:textId="3CE1CAE2" w:rsidR="00840E9D" w:rsidRDefault="000C0BCE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973705" w:history="1">
            <w:r w:rsidR="00840E9D" w:rsidRPr="009E6AE2">
              <w:rPr>
                <w:rStyle w:val="Hyperlink"/>
                <w:noProof/>
              </w:rPr>
              <w:t>Acknowledging the Indigenous People of the Pacific Northwest</w:t>
            </w:r>
            <w:r w:rsidR="00840E9D">
              <w:rPr>
                <w:noProof/>
                <w:webHidden/>
              </w:rPr>
              <w:tab/>
            </w:r>
            <w:r w:rsidR="00840E9D">
              <w:rPr>
                <w:noProof/>
                <w:webHidden/>
              </w:rPr>
              <w:fldChar w:fldCharType="begin"/>
            </w:r>
            <w:r w:rsidR="00840E9D">
              <w:rPr>
                <w:noProof/>
                <w:webHidden/>
              </w:rPr>
              <w:instrText xml:space="preserve"> PAGEREF _Toc165973705 \h </w:instrText>
            </w:r>
            <w:r w:rsidR="00840E9D">
              <w:rPr>
                <w:noProof/>
                <w:webHidden/>
              </w:rPr>
            </w:r>
            <w:r w:rsidR="00840E9D">
              <w:rPr>
                <w:noProof/>
                <w:webHidden/>
              </w:rPr>
              <w:fldChar w:fldCharType="separate"/>
            </w:r>
            <w:r w:rsidR="00840E9D">
              <w:rPr>
                <w:noProof/>
                <w:webHidden/>
              </w:rPr>
              <w:t>2</w:t>
            </w:r>
            <w:r w:rsidR="00840E9D">
              <w:rPr>
                <w:noProof/>
                <w:webHidden/>
              </w:rPr>
              <w:fldChar w:fldCharType="end"/>
            </w:r>
          </w:hyperlink>
        </w:p>
        <w:p w14:paraId="59307E37" w14:textId="0629FE85" w:rsidR="00840E9D" w:rsidRDefault="00840E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73706" w:history="1">
            <w:r w:rsidRPr="009E6AE2">
              <w:rPr>
                <w:rStyle w:val="Hyperlink"/>
                <w:noProof/>
              </w:rPr>
              <w:t>When to include this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F952" w14:textId="1EE9D553" w:rsidR="00840E9D" w:rsidRDefault="00840E9D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5973707" w:history="1">
            <w:r w:rsidRPr="009E6AE2">
              <w:rPr>
                <w:rStyle w:val="Hyperlink"/>
                <w:noProof/>
              </w:rPr>
              <w:t>Main report chapters (Segoe UI, 20 pt., Bold)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837F" w14:textId="37A74E8F" w:rsidR="00840E9D" w:rsidRDefault="00840E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73708" w:history="1">
            <w:r w:rsidRPr="009E6AE2">
              <w:rPr>
                <w:rStyle w:val="Hyperlink"/>
                <w:noProof/>
              </w:rPr>
              <w:t>Heading 2 (Calibri, 16 pt., Bold)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C8EA2" w14:textId="0BCEB0C2" w:rsidR="00840E9D" w:rsidRDefault="00840E9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73709" w:history="1">
            <w:r w:rsidRPr="009E6AE2">
              <w:rPr>
                <w:rStyle w:val="Hyperlink"/>
                <w:noProof/>
              </w:rPr>
              <w:t>Heading 3 (Calibri, 14 pt., Bold)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9B1F" w14:textId="7B8D39B2" w:rsidR="00840E9D" w:rsidRDefault="00840E9D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5973710" w:history="1">
            <w:r w:rsidRPr="009E6AE2">
              <w:rPr>
                <w:rStyle w:val="Hyperlink"/>
                <w:bCs/>
                <w:noProof/>
              </w:rPr>
              <w:t>Photo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A591" w14:textId="09B15274" w:rsidR="00840E9D" w:rsidRDefault="00840E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73711" w:history="1">
            <w:r w:rsidRPr="009E6AE2">
              <w:rPr>
                <w:rStyle w:val="Hyperlink"/>
                <w:noProof/>
              </w:rPr>
              <w:t>Where to find 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37315" w14:textId="073DD9CD" w:rsidR="00840E9D" w:rsidRDefault="00840E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73712" w:history="1">
            <w:r w:rsidRPr="009E6AE2">
              <w:rPr>
                <w:rStyle w:val="Hyperlink"/>
                <w:noProof/>
              </w:rPr>
              <w:t>Photo formatting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CA70" w14:textId="048B7885" w:rsidR="00840E9D" w:rsidRDefault="00840E9D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5973713" w:history="1">
            <w:r w:rsidRPr="009E6AE2">
              <w:rPr>
                <w:rStyle w:val="Hyperlink"/>
                <w:bCs/>
                <w:noProof/>
              </w:rPr>
              <w:t>Table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146A" w14:textId="018C33F1" w:rsidR="00840E9D" w:rsidRDefault="00840E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73714" w:history="1">
            <w:r w:rsidRPr="009E6AE2">
              <w:rPr>
                <w:rStyle w:val="Hyperlink"/>
                <w:noProof/>
              </w:rPr>
              <w:t>Table formatting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E54D" w14:textId="0A77D1D2" w:rsidR="00840E9D" w:rsidRDefault="00840E9D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5973715" w:history="1">
            <w:r w:rsidRPr="009E6AE2">
              <w:rPr>
                <w:rStyle w:val="Hyperlink"/>
                <w:noProof/>
              </w:rPr>
              <w:t>Figure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76B0" w14:textId="354F4B8C" w:rsidR="00840E9D" w:rsidRDefault="00840E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73716" w:history="1">
            <w:r w:rsidRPr="009E6AE2">
              <w:rPr>
                <w:rStyle w:val="Hyperlink"/>
                <w:noProof/>
              </w:rPr>
              <w:t>Figure formatting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353A" w14:textId="06490461" w:rsidR="00840E9D" w:rsidRDefault="00840E9D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5973717" w:history="1">
            <w:r w:rsidRPr="009E6AE2">
              <w:rPr>
                <w:rStyle w:val="Hyperlink"/>
                <w:noProof/>
              </w:rPr>
              <w:t>Literature cited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_Toc165973717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DB7C5" w14:textId="5099AC24" w:rsidR="00AA2ECE" w:rsidRDefault="000C0BCE" w:rsidP="000A1A65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BCCD8F5" w14:textId="64A731C8" w:rsidR="00C70F50" w:rsidRDefault="00C70F50" w:rsidP="00C01EA8">
      <w:pPr>
        <w:pStyle w:val="Caption"/>
      </w:pPr>
      <w:r w:rsidRPr="00454B82">
        <w:t>List of Tables</w:t>
      </w:r>
    </w:p>
    <w:p w14:paraId="57D08FC8" w14:textId="4363536D" w:rsidR="005F12AE" w:rsidRDefault="00545074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highlight w:val="yellow"/>
        </w:rPr>
        <w:fldChar w:fldCharType="begin"/>
      </w:r>
      <w:r>
        <w:rPr>
          <w:highlight w:val="yellow"/>
        </w:rPr>
        <w:instrText xml:space="preserve"> TOC \c "Table" </w:instrText>
      </w:r>
      <w:r>
        <w:rPr>
          <w:highlight w:val="yellow"/>
        </w:rPr>
        <w:fldChar w:fldCharType="separate"/>
      </w:r>
      <w:r w:rsidR="005F12AE">
        <w:rPr>
          <w:noProof/>
        </w:rPr>
        <w:t>Table 1. Descriptive name</w:t>
      </w:r>
      <w:r w:rsidR="005F12AE">
        <w:rPr>
          <w:noProof/>
        </w:rPr>
        <w:tab/>
      </w:r>
      <w:r w:rsidR="005F12AE">
        <w:rPr>
          <w:noProof/>
        </w:rPr>
        <w:fldChar w:fldCharType="begin"/>
      </w:r>
      <w:r w:rsidR="005F12AE">
        <w:rPr>
          <w:noProof/>
        </w:rPr>
        <w:instrText xml:space="preserve"> PAGEREF _Toc149128313 \h </w:instrText>
      </w:r>
      <w:r w:rsidR="005F12AE">
        <w:rPr>
          <w:noProof/>
        </w:rPr>
      </w:r>
      <w:r w:rsidR="005F12AE">
        <w:rPr>
          <w:noProof/>
        </w:rPr>
        <w:fldChar w:fldCharType="separate"/>
      </w:r>
      <w:r w:rsidR="005F12AE">
        <w:rPr>
          <w:noProof/>
        </w:rPr>
        <w:t>6</w:t>
      </w:r>
      <w:r w:rsidR="005F12AE">
        <w:rPr>
          <w:noProof/>
        </w:rPr>
        <w:fldChar w:fldCharType="end"/>
      </w:r>
    </w:p>
    <w:p w14:paraId="7728DF7E" w14:textId="544EC70E" w:rsidR="005F12AE" w:rsidRDefault="005F12AE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noProof/>
        </w:rPr>
        <w:t>Table 2. Another descriptive name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_Toc149128314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9199C1D" w14:textId="7612DDEE" w:rsidR="0020609B" w:rsidRDefault="00545074" w:rsidP="00545074">
      <w:r>
        <w:rPr>
          <w:highlight w:val="yellow"/>
        </w:rPr>
        <w:fldChar w:fldCharType="end"/>
      </w:r>
    </w:p>
    <w:p w14:paraId="1E424B0E" w14:textId="084F3949" w:rsidR="00545074" w:rsidRDefault="00545074" w:rsidP="00C01EA8">
      <w:pPr>
        <w:pStyle w:val="Caption"/>
      </w:pPr>
      <w:r>
        <w:t>List of Figures</w:t>
      </w:r>
    </w:p>
    <w:p w14:paraId="7360329C" w14:textId="4314F6C6" w:rsidR="005F12AE" w:rsidRDefault="00545074">
      <w:pPr>
        <w:pStyle w:val="TableofFigures"/>
        <w:tabs>
          <w:tab w:val="right" w:leader="dot" w:pos="9350"/>
        </w:tabs>
        <w:rPr>
          <w:rFonts w:eastAsiaTheme="minorEastAsia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\c "Figure" </w:instrText>
      </w:r>
      <w:r>
        <w:fldChar w:fldCharType="separate"/>
      </w:r>
      <w:r w:rsidR="005F12AE">
        <w:rPr>
          <w:noProof/>
        </w:rPr>
        <w:t>Figure 1. Descriptive name</w:t>
      </w:r>
      <w:r w:rsidR="005F12AE">
        <w:rPr>
          <w:noProof/>
        </w:rPr>
        <w:tab/>
      </w:r>
      <w:r w:rsidR="005F12AE">
        <w:rPr>
          <w:noProof/>
        </w:rPr>
        <w:fldChar w:fldCharType="begin"/>
      </w:r>
      <w:r w:rsidR="005F12AE">
        <w:rPr>
          <w:noProof/>
        </w:rPr>
        <w:instrText xml:space="preserve"> PAGEREF _Toc149128318 \h </w:instrText>
      </w:r>
      <w:r w:rsidR="005F12AE">
        <w:rPr>
          <w:noProof/>
        </w:rPr>
      </w:r>
      <w:r w:rsidR="005F12AE">
        <w:rPr>
          <w:noProof/>
        </w:rPr>
        <w:fldChar w:fldCharType="separate"/>
      </w:r>
      <w:r w:rsidR="005F12AE">
        <w:rPr>
          <w:noProof/>
        </w:rPr>
        <w:t>7</w:t>
      </w:r>
      <w:r w:rsidR="005F12AE">
        <w:rPr>
          <w:noProof/>
        </w:rPr>
        <w:fldChar w:fldCharType="end"/>
      </w:r>
    </w:p>
    <w:p w14:paraId="2ABB8A48" w14:textId="35821B07" w:rsidR="0030166C" w:rsidRDefault="00545074" w:rsidP="000A1A65">
      <w:r>
        <w:fldChar w:fldCharType="end"/>
      </w:r>
    </w:p>
    <w:p w14:paraId="0A9BB21E" w14:textId="67743963" w:rsidR="000A1A65" w:rsidRPr="00612C51" w:rsidRDefault="000A1A65" w:rsidP="00D6273E">
      <w:pPr>
        <w:pStyle w:val="CivilRightsstatement"/>
      </w:pPr>
      <w:r w:rsidRPr="00612C51">
        <w:br w:type="page"/>
      </w:r>
    </w:p>
    <w:p w14:paraId="75342C04" w14:textId="7E093C4A" w:rsidR="00C11A11" w:rsidRPr="00985ED0" w:rsidRDefault="00A26272" w:rsidP="00985ED0">
      <w:pPr>
        <w:pStyle w:val="Heading1"/>
      </w:pPr>
      <w:bookmarkStart w:id="1" w:name="_Toc147739895"/>
      <w:bookmarkStart w:id="2" w:name="_Toc165973707"/>
      <w:r w:rsidRPr="00985ED0">
        <w:lastRenderedPageBreak/>
        <w:t xml:space="preserve">Main </w:t>
      </w:r>
      <w:r w:rsidR="00DF5A4C" w:rsidRPr="00985ED0">
        <w:t>report chapters</w:t>
      </w:r>
      <w:r w:rsidR="00C11A11" w:rsidRPr="00985ED0">
        <w:t xml:space="preserve"> (Segoe UI</w:t>
      </w:r>
      <w:r w:rsidR="00F22C02" w:rsidRPr="00985ED0">
        <w:t>,</w:t>
      </w:r>
      <w:r w:rsidR="00C11A11" w:rsidRPr="00985ED0">
        <w:t xml:space="preserve"> 20 pt.</w:t>
      </w:r>
      <w:r w:rsidR="00F22C02" w:rsidRPr="00985ED0">
        <w:t>,</w:t>
      </w:r>
      <w:r w:rsidR="00C11A11" w:rsidRPr="00985ED0">
        <w:t xml:space="preserve"> Bold)</w:t>
      </w:r>
      <w:bookmarkEnd w:id="1"/>
      <w:bookmarkEnd w:id="2"/>
    </w:p>
    <w:p w14:paraId="3740ACA1" w14:textId="14CE5669" w:rsidR="005C65F7" w:rsidRPr="00C51552" w:rsidRDefault="005C65F7" w:rsidP="000A1A65">
      <w:pPr>
        <w:pStyle w:val="Heading2"/>
      </w:pPr>
      <w:bookmarkStart w:id="3" w:name="_Toc147739896"/>
      <w:bookmarkStart w:id="4" w:name="_Toc165973708"/>
      <w:r w:rsidRPr="00C51552">
        <w:t>Heading</w:t>
      </w:r>
      <w:r w:rsidR="001743C3" w:rsidRPr="00C51552">
        <w:t xml:space="preserve"> </w:t>
      </w:r>
      <w:r w:rsidR="00DB5B46" w:rsidRPr="00C51552">
        <w:t>2</w:t>
      </w:r>
      <w:r w:rsidRPr="00C51552">
        <w:t xml:space="preserve"> (Calibri, 1</w:t>
      </w:r>
      <w:r w:rsidR="007016B4" w:rsidRPr="00C51552">
        <w:t>6</w:t>
      </w:r>
      <w:r w:rsidRPr="00C51552">
        <w:t xml:space="preserve"> pt., Bold)</w:t>
      </w:r>
      <w:bookmarkEnd w:id="3"/>
      <w:bookmarkEnd w:id="4"/>
    </w:p>
    <w:p w14:paraId="472B641F" w14:textId="1847FA06" w:rsidR="005C65F7" w:rsidRPr="00C51552" w:rsidRDefault="005C65F7" w:rsidP="000A1A65">
      <w:pPr>
        <w:pStyle w:val="Heading3"/>
      </w:pPr>
      <w:bookmarkStart w:id="5" w:name="_Toc147739897"/>
      <w:bookmarkStart w:id="6" w:name="_Toc165973709"/>
      <w:r w:rsidRPr="00C51552">
        <w:t>Heading</w:t>
      </w:r>
      <w:r w:rsidR="001743C3" w:rsidRPr="00C51552">
        <w:t xml:space="preserve"> </w:t>
      </w:r>
      <w:r w:rsidR="00DB5B46" w:rsidRPr="00C51552">
        <w:t>3</w:t>
      </w:r>
      <w:r w:rsidRPr="00C51552">
        <w:t xml:space="preserve"> (Calibri, 1</w:t>
      </w:r>
      <w:r w:rsidR="007016B4" w:rsidRPr="00C51552">
        <w:t>4</w:t>
      </w:r>
      <w:r w:rsidRPr="00C51552">
        <w:t xml:space="preserve"> pt., Bold)</w:t>
      </w:r>
      <w:bookmarkEnd w:id="5"/>
      <w:bookmarkEnd w:id="6"/>
    </w:p>
    <w:p w14:paraId="69320A72" w14:textId="3D0696C2" w:rsidR="00DB5553" w:rsidRPr="00C51552" w:rsidRDefault="00DB5553" w:rsidP="000A1A65">
      <w:pPr>
        <w:pStyle w:val="Heading4"/>
      </w:pPr>
      <w:r w:rsidRPr="00C51552">
        <w:t xml:space="preserve">Heading 4 (Calibri, </w:t>
      </w:r>
      <w:r w:rsidR="003F069F" w:rsidRPr="00C51552">
        <w:t>12 pt.,</w:t>
      </w:r>
      <w:r w:rsidR="00D33729" w:rsidRPr="00C51552">
        <w:t xml:space="preserve"> Bold)</w:t>
      </w:r>
    </w:p>
    <w:p w14:paraId="594A0808" w14:textId="25FE53EE" w:rsidR="005C65F7" w:rsidRPr="000A1A65" w:rsidRDefault="005C65F7" w:rsidP="000A1A65">
      <w:r w:rsidRPr="000A1A65">
        <w:t xml:space="preserve">Body Text (Calibri, 11 pt., </w:t>
      </w:r>
      <w:proofErr w:type="gramStart"/>
      <w:r w:rsidRPr="000A1A65">
        <w:t>1.15 line</w:t>
      </w:r>
      <w:proofErr w:type="gramEnd"/>
      <w:r w:rsidRPr="000A1A65">
        <w:t xml:space="preserve"> spacing)</w:t>
      </w:r>
    </w:p>
    <w:p w14:paraId="3F0BAF0C" w14:textId="77777777" w:rsidR="00F047C1" w:rsidRDefault="00F047C1" w:rsidP="00F047C1">
      <w:hyperlink r:id="rId14" w:history="1">
        <w:r w:rsidRPr="00313719">
          <w:rPr>
            <w:rStyle w:val="Hyperlink"/>
          </w:rPr>
          <w:t>Hyperlinks</w:t>
        </w:r>
      </w:hyperlink>
      <w:r w:rsidRPr="00313719">
        <w:t xml:space="preserve"> (</w:t>
      </w:r>
      <w:r>
        <w:t xml:space="preserve">Hyperlink, </w:t>
      </w:r>
      <w:r w:rsidRPr="00313719">
        <w:t>blue, underlined text)</w:t>
      </w:r>
    </w:p>
    <w:p w14:paraId="2953B909" w14:textId="22CCB591" w:rsidR="007274BF" w:rsidRDefault="007274BF" w:rsidP="00F047C1">
      <w:pPr>
        <w:rPr>
          <w:sz w:val="20"/>
          <w:szCs w:val="20"/>
        </w:rPr>
      </w:pPr>
      <w:r w:rsidRPr="00044035">
        <w:rPr>
          <w:sz w:val="20"/>
          <w:szCs w:val="20"/>
        </w:rPr>
        <w:t>Footnotes</w:t>
      </w:r>
      <w:r w:rsidR="00044035" w:rsidRPr="00044035">
        <w:rPr>
          <w:rStyle w:val="FootnoteReference"/>
          <w:sz w:val="20"/>
          <w:szCs w:val="20"/>
        </w:rPr>
        <w:footnoteReference w:id="2"/>
      </w:r>
      <w:r w:rsidRPr="00044035">
        <w:rPr>
          <w:sz w:val="20"/>
          <w:szCs w:val="20"/>
        </w:rPr>
        <w:t xml:space="preserve"> (Calibri,</w:t>
      </w:r>
      <w:r w:rsidR="00A56EBD">
        <w:rPr>
          <w:rStyle w:val="FootnoteReference"/>
          <w:sz w:val="20"/>
          <w:szCs w:val="20"/>
        </w:rPr>
        <w:footnoteReference w:id="3"/>
      </w:r>
      <w:r w:rsidRPr="00044035">
        <w:rPr>
          <w:sz w:val="20"/>
          <w:szCs w:val="20"/>
        </w:rPr>
        <w:t xml:space="preserve"> </w:t>
      </w:r>
      <w:r w:rsidR="00044035" w:rsidRPr="00044035">
        <w:rPr>
          <w:sz w:val="20"/>
          <w:szCs w:val="20"/>
        </w:rPr>
        <w:t>10</w:t>
      </w:r>
      <w:r w:rsidRPr="00044035">
        <w:rPr>
          <w:sz w:val="20"/>
          <w:szCs w:val="20"/>
        </w:rPr>
        <w:t xml:space="preserve"> pt</w:t>
      </w:r>
      <w:r w:rsidR="00A56EBD">
        <w:rPr>
          <w:rStyle w:val="FootnoteReference"/>
          <w:sz w:val="20"/>
          <w:szCs w:val="20"/>
        </w:rPr>
        <w:footnoteReference w:id="4"/>
      </w:r>
      <w:r w:rsidRPr="00044035">
        <w:rPr>
          <w:sz w:val="20"/>
          <w:szCs w:val="20"/>
        </w:rPr>
        <w:t>)</w:t>
      </w:r>
      <w:r w:rsidR="003C473B" w:rsidRPr="00044035">
        <w:rPr>
          <w:sz w:val="20"/>
          <w:szCs w:val="20"/>
        </w:rPr>
        <w:t xml:space="preserve"> </w:t>
      </w:r>
    </w:p>
    <w:p w14:paraId="046DC6CA" w14:textId="6D415696" w:rsidR="00D61F33" w:rsidRPr="001F3F25" w:rsidRDefault="00E455CD" w:rsidP="001F02D2">
      <w:pPr>
        <w:pStyle w:val="Quote"/>
      </w:pPr>
      <w:r>
        <w:t>Short q</w:t>
      </w:r>
      <w:r w:rsidR="00347E2B" w:rsidRPr="001F02D2">
        <w:t>uotes and c</w:t>
      </w:r>
      <w:r w:rsidR="005C65F7" w:rsidRPr="001F02D2">
        <w:t xml:space="preserve">all out </w:t>
      </w:r>
      <w:r w:rsidR="00347E2B" w:rsidRPr="001F02D2">
        <w:t>text</w:t>
      </w:r>
      <w:r w:rsidR="005C65F7" w:rsidRPr="001F02D2">
        <w:t xml:space="preserve"> (</w:t>
      </w:r>
      <w:r w:rsidR="00734711" w:rsidRPr="001F02D2">
        <w:t>Quote</w:t>
      </w:r>
      <w:r w:rsidR="005C65F7" w:rsidRPr="001F02D2">
        <w:t xml:space="preserve">, </w:t>
      </w:r>
      <w:r w:rsidR="001F02D2">
        <w:t>Se</w:t>
      </w:r>
      <w:r w:rsidR="00AC5616">
        <w:t>g</w:t>
      </w:r>
      <w:r w:rsidR="001F02D2">
        <w:t>oe UI</w:t>
      </w:r>
      <w:r w:rsidR="00AC5616">
        <w:t xml:space="preserve"> </w:t>
      </w:r>
      <w:proofErr w:type="spellStart"/>
      <w:r w:rsidR="00AC5616">
        <w:t>Semilight</w:t>
      </w:r>
      <w:proofErr w:type="spellEnd"/>
      <w:r w:rsidR="005C65F7" w:rsidRPr="001F02D2">
        <w:t xml:space="preserve">, </w:t>
      </w:r>
      <w:r w:rsidR="00AC5616">
        <w:t>16</w:t>
      </w:r>
      <w:r w:rsidR="005C65F7" w:rsidRPr="001F02D2">
        <w:t xml:space="preserve">, </w:t>
      </w:r>
      <w:proofErr w:type="gramStart"/>
      <w:r w:rsidR="005C65F7" w:rsidRPr="001F02D2">
        <w:t>1.15 line</w:t>
      </w:r>
      <w:proofErr w:type="gramEnd"/>
      <w:r w:rsidR="005C65F7" w:rsidRPr="001F02D2">
        <w:t xml:space="preserve"> spacing)</w:t>
      </w:r>
      <w:r w:rsidR="00D61F33" w:rsidRPr="001F3F25">
        <w:t xml:space="preserve"> </w:t>
      </w:r>
      <w:r>
        <w:t>– use to highlight a main point</w:t>
      </w:r>
    </w:p>
    <w:p w14:paraId="16E4E7BF" w14:textId="77777777" w:rsidR="0049156E" w:rsidRDefault="00835A2B" w:rsidP="006228E6">
      <w:r>
        <w:t xml:space="preserve">Note: Use the Styles gallery </w:t>
      </w:r>
      <w:r w:rsidR="00E31072">
        <w:t>in this template</w:t>
      </w:r>
      <w:r>
        <w:t xml:space="preserve"> to apply these pre-established font treatments throughout your report.</w:t>
      </w:r>
    </w:p>
    <w:p w14:paraId="06DB55B5" w14:textId="367F6503" w:rsidR="000007C7" w:rsidRDefault="000007C7" w:rsidP="006228E6">
      <w:r>
        <w:br w:type="page"/>
      </w:r>
    </w:p>
    <w:p w14:paraId="2773A65F" w14:textId="6A418CCF" w:rsidR="00DC71D7" w:rsidRDefault="00F22C02" w:rsidP="00985ED0">
      <w:pPr>
        <w:pStyle w:val="Heading1"/>
      </w:pPr>
      <w:bookmarkStart w:id="7" w:name="_Toc147739898"/>
      <w:bookmarkStart w:id="8" w:name="_Toc165973710"/>
      <w:r>
        <w:rPr>
          <w:rStyle w:val="Heading1Char"/>
          <w:b/>
          <w:bCs/>
        </w:rPr>
        <w:lastRenderedPageBreak/>
        <w:t xml:space="preserve">Photo </w:t>
      </w:r>
      <w:r w:rsidR="00DF5A4C">
        <w:rPr>
          <w:rStyle w:val="Heading1Char"/>
          <w:b/>
          <w:bCs/>
        </w:rPr>
        <w:t>guidance</w:t>
      </w:r>
      <w:bookmarkEnd w:id="7"/>
      <w:bookmarkEnd w:id="8"/>
    </w:p>
    <w:p w14:paraId="5E0A710B" w14:textId="095DECC8" w:rsidR="00653001" w:rsidRPr="00653001" w:rsidRDefault="00653001" w:rsidP="00380994">
      <w:pPr>
        <w:pStyle w:val="Heading2"/>
      </w:pPr>
      <w:bookmarkStart w:id="9" w:name="_Toc165973711"/>
      <w:r>
        <w:t>Where to find photos</w:t>
      </w:r>
      <w:bookmarkEnd w:id="9"/>
    </w:p>
    <w:p w14:paraId="48FE58C3" w14:textId="6865E174" w:rsidR="007274BF" w:rsidRPr="00AA286E" w:rsidRDefault="007274BF" w:rsidP="007274BF">
      <w:pPr>
        <w:pStyle w:val="ListParagraph"/>
        <w:numPr>
          <w:ilvl w:val="0"/>
          <w:numId w:val="12"/>
        </w:numPr>
      </w:pPr>
      <w:hyperlink r:id="rId15" w:history="1">
        <w:r w:rsidRPr="007274BF">
          <w:rPr>
            <w:rStyle w:val="Hyperlink"/>
          </w:rPr>
          <w:t>WDFW Media Library</w:t>
        </w:r>
      </w:hyperlink>
    </w:p>
    <w:p w14:paraId="0DF16176" w14:textId="3E843813" w:rsidR="00DC71D7" w:rsidRPr="00653001" w:rsidRDefault="00DC71D7" w:rsidP="00BE4B02">
      <w:pPr>
        <w:pStyle w:val="ListParagraph"/>
        <w:numPr>
          <w:ilvl w:val="0"/>
          <w:numId w:val="12"/>
        </w:numPr>
      </w:pPr>
      <w:r w:rsidRPr="00653001">
        <w:t>Attempt to use WDFW and/or Washington state images when possible. Seek assistance from your</w:t>
      </w:r>
      <w:hyperlink r:id="rId16" w:history="1">
        <w:r w:rsidRPr="00BE4B02">
          <w:rPr>
            <w:rStyle w:val="Hyperlink"/>
            <w:u w:val="none"/>
          </w:rPr>
          <w:t xml:space="preserve"> </w:t>
        </w:r>
        <w:r w:rsidRPr="00A45D3A">
          <w:rPr>
            <w:rStyle w:val="Hyperlink"/>
          </w:rPr>
          <w:t>communication</w:t>
        </w:r>
        <w:r w:rsidR="008971A5">
          <w:rPr>
            <w:rStyle w:val="Hyperlink"/>
          </w:rPr>
          <w:t>s</w:t>
        </w:r>
        <w:r w:rsidRPr="00A45D3A">
          <w:rPr>
            <w:rStyle w:val="Hyperlink"/>
          </w:rPr>
          <w:t xml:space="preserve"> manager</w:t>
        </w:r>
        <w:r w:rsidRPr="00BE4B02">
          <w:rPr>
            <w:rStyle w:val="Hyperlink"/>
            <w:u w:val="none"/>
          </w:rPr>
          <w:t xml:space="preserve"> </w:t>
        </w:r>
      </w:hyperlink>
      <w:r w:rsidRPr="00653001">
        <w:t>if you need help locating an image.</w:t>
      </w:r>
    </w:p>
    <w:p w14:paraId="4B9EC741" w14:textId="7DF2D2D0" w:rsidR="00653001" w:rsidRPr="00653001" w:rsidRDefault="008B6A11" w:rsidP="00380994">
      <w:pPr>
        <w:pStyle w:val="Heading2"/>
      </w:pPr>
      <w:bookmarkStart w:id="10" w:name="_Toc165973712"/>
      <w:r>
        <w:t>Photo formatting tips</w:t>
      </w:r>
      <w:bookmarkEnd w:id="10"/>
    </w:p>
    <w:p w14:paraId="3247BC27" w14:textId="331E8B12" w:rsidR="006B6D38" w:rsidRDefault="00DE5586" w:rsidP="00BE4B02">
      <w:pPr>
        <w:pStyle w:val="ListParagraph"/>
        <w:numPr>
          <w:ilvl w:val="0"/>
          <w:numId w:val="12"/>
        </w:numPr>
      </w:pPr>
      <w:r>
        <w:t>Add alt text</w:t>
      </w:r>
      <w:r w:rsidR="00C42D1D">
        <w:t xml:space="preserve"> </w:t>
      </w:r>
      <w:r w:rsidR="006B6D38">
        <w:t>describ</w:t>
      </w:r>
      <w:r w:rsidR="00BD35A7">
        <w:t>ing</w:t>
      </w:r>
      <w:r w:rsidR="006B6D38">
        <w:t xml:space="preserve"> the scene</w:t>
      </w:r>
      <w:r w:rsidR="006B6D38" w:rsidRPr="00653001">
        <w:t xml:space="preserve">. </w:t>
      </w:r>
      <w:r w:rsidR="006B6D38">
        <w:t xml:space="preserve">Right click photo &gt; view alt text &gt; edit. </w:t>
      </w:r>
    </w:p>
    <w:p w14:paraId="5478B5C4" w14:textId="18201F83" w:rsidR="005032EA" w:rsidRPr="006B6D38" w:rsidRDefault="00C42D1D" w:rsidP="00BE4B02">
      <w:pPr>
        <w:pStyle w:val="ListParagraph"/>
        <w:numPr>
          <w:ilvl w:val="0"/>
          <w:numId w:val="12"/>
        </w:numPr>
      </w:pPr>
      <w:r>
        <w:t>Add captions</w:t>
      </w:r>
      <w:r w:rsidR="00DB4CD1">
        <w:t xml:space="preserve"> </w:t>
      </w:r>
      <w:r w:rsidR="00385D74">
        <w:t xml:space="preserve">to all photos </w:t>
      </w:r>
      <w:r w:rsidR="00BD35A7">
        <w:t>for</w:t>
      </w:r>
      <w:r w:rsidR="00DB4CD1">
        <w:t xml:space="preserve"> context</w:t>
      </w:r>
      <w:r w:rsidR="009B0D77">
        <w:t xml:space="preserve">. </w:t>
      </w:r>
      <w:r w:rsidR="00D65899" w:rsidRPr="00653001">
        <w:t xml:space="preserve">Cover </w:t>
      </w:r>
      <w:r w:rsidR="009B0D77">
        <w:t>photos do not need captions</w:t>
      </w:r>
      <w:r w:rsidR="009B0D77" w:rsidRPr="00653001">
        <w:t>.</w:t>
      </w:r>
      <w:r w:rsidR="00803DD2">
        <w:t xml:space="preserve"> </w:t>
      </w:r>
      <w:r w:rsidR="005032EA" w:rsidRPr="006B6D38">
        <w:t xml:space="preserve">Photo credits are required for </w:t>
      </w:r>
      <w:r w:rsidR="007274BF">
        <w:t>all</w:t>
      </w:r>
      <w:r w:rsidR="005032EA" w:rsidRPr="00FF467C">
        <w:t xml:space="preserve"> ph</w:t>
      </w:r>
      <w:r w:rsidR="005032EA" w:rsidRPr="006B6D38">
        <w:t xml:space="preserve">otos. </w:t>
      </w:r>
      <w:r w:rsidR="005032EA">
        <w:t xml:space="preserve">Use </w:t>
      </w:r>
      <w:r w:rsidR="005032EA" w:rsidRPr="00F22F2C">
        <w:rPr>
          <w:i/>
          <w:iCs/>
        </w:rPr>
        <w:t>Photo caption</w:t>
      </w:r>
      <w:r w:rsidR="005032EA">
        <w:t xml:space="preserve"> style.</w:t>
      </w:r>
    </w:p>
    <w:p w14:paraId="4C420DDE" w14:textId="2D82AB3F" w:rsidR="00A3334C" w:rsidRDefault="00FE6531" w:rsidP="00BE4B02">
      <w:pPr>
        <w:pStyle w:val="ListParagraph"/>
        <w:numPr>
          <w:ilvl w:val="0"/>
          <w:numId w:val="12"/>
        </w:numPr>
      </w:pPr>
      <w:r>
        <w:t xml:space="preserve">Format </w:t>
      </w:r>
      <w:r w:rsidR="004E1643">
        <w:t>photos</w:t>
      </w:r>
      <w:r w:rsidR="00E72F09">
        <w:t xml:space="preserve"> </w:t>
      </w:r>
      <w:r w:rsidR="00D37C16">
        <w:t xml:space="preserve">In Line </w:t>
      </w:r>
      <w:r w:rsidR="00E72F09">
        <w:t xml:space="preserve">with </w:t>
      </w:r>
      <w:r w:rsidR="00D37C16">
        <w:t>Text</w:t>
      </w:r>
      <w:r w:rsidR="00E72F09">
        <w:t>.</w:t>
      </w:r>
      <w:r w:rsidR="00E72F09" w:rsidRPr="00DB1198">
        <w:t xml:space="preserve"> </w:t>
      </w:r>
      <w:r w:rsidR="00E72F09">
        <w:t xml:space="preserve">Click photo &gt; picture format menu &gt; wrap text &gt; </w:t>
      </w:r>
      <w:r w:rsidR="00D37C16">
        <w:t>In Lin</w:t>
      </w:r>
      <w:r w:rsidR="00E72F09">
        <w:t xml:space="preserve">e with </w:t>
      </w:r>
      <w:r w:rsidR="00D37C16">
        <w:t>Text</w:t>
      </w:r>
      <w:r w:rsidR="00E72F09">
        <w:t>.</w:t>
      </w:r>
      <w:r w:rsidR="00CD526B">
        <w:t xml:space="preserve"> </w:t>
      </w:r>
      <w:r w:rsidR="00A3334C">
        <w:t xml:space="preserve">Left </w:t>
      </w:r>
      <w:r w:rsidR="00094D1A">
        <w:t>align</w:t>
      </w:r>
      <w:r w:rsidR="00A3334C">
        <w:t xml:space="preserve"> </w:t>
      </w:r>
      <w:r w:rsidR="004E1643">
        <w:t>photos</w:t>
      </w:r>
      <w:r w:rsidR="00A3334C">
        <w:t>.</w:t>
      </w:r>
    </w:p>
    <w:p w14:paraId="0FAEF152" w14:textId="2E4FAD0A" w:rsidR="000C274A" w:rsidRDefault="000C274A" w:rsidP="00BE4B02">
      <w:pPr>
        <w:pStyle w:val="ListParagraph"/>
        <w:numPr>
          <w:ilvl w:val="0"/>
          <w:numId w:val="12"/>
        </w:numPr>
      </w:pPr>
      <w:r>
        <w:t xml:space="preserve">Adjust </w:t>
      </w:r>
      <w:r w:rsidR="00CD681C">
        <w:t xml:space="preserve">spacing below </w:t>
      </w:r>
      <w:r>
        <w:t>photo</w:t>
      </w:r>
      <w:r w:rsidR="004574EA">
        <w:t>s</w:t>
      </w:r>
      <w:r w:rsidR="00E73F19">
        <w:t>.</w:t>
      </w:r>
      <w:r>
        <w:t xml:space="preserve"> </w:t>
      </w:r>
      <w:r w:rsidR="00E73F19">
        <w:t xml:space="preserve">Click </w:t>
      </w:r>
      <w:r w:rsidR="004574EA">
        <w:t xml:space="preserve">photo </w:t>
      </w:r>
      <w:r w:rsidR="00E73F19">
        <w:t xml:space="preserve">&gt; select </w:t>
      </w:r>
      <w:r w:rsidR="00E73F19" w:rsidRPr="00F22F2C">
        <w:rPr>
          <w:i/>
          <w:iCs/>
        </w:rPr>
        <w:t>Photo</w:t>
      </w:r>
      <w:r w:rsidR="008B79EE">
        <w:rPr>
          <w:i/>
          <w:iCs/>
        </w:rPr>
        <w:t xml:space="preserve"> spacing</w:t>
      </w:r>
      <w:r w:rsidR="00E73F19">
        <w:t xml:space="preserve"> </w:t>
      </w:r>
      <w:r w:rsidR="004574EA">
        <w:t>style.</w:t>
      </w:r>
    </w:p>
    <w:p w14:paraId="50390374" w14:textId="75CE5E36" w:rsidR="00C6175A" w:rsidRDefault="00F22C02" w:rsidP="000D6382">
      <w:pPr>
        <w:pStyle w:val="Photospacing"/>
      </w:pPr>
      <w:r w:rsidRPr="00504CBC">
        <w:drawing>
          <wp:inline distT="0" distB="0" distL="0" distR="0" wp14:anchorId="65BDB75F" wp14:editId="00C7387A">
            <wp:extent cx="2838450" cy="1535502"/>
            <wp:effectExtent l="0" t="0" r="0" b="7620"/>
            <wp:docPr id="3" name="Picture 3" descr="Panoramic view ofearly spring wildflowers with basalt cliffs" title="Lake Lenore Wildlif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ke_lenore_wla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91"/>
                    <a:stretch/>
                  </pic:blipFill>
                  <pic:spPr bwMode="auto">
                    <a:xfrm>
                      <a:off x="0" y="0"/>
                      <a:ext cx="2838568" cy="153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27AC5" w14:textId="3B0F1D5C" w:rsidR="00F22C02" w:rsidRPr="00C01EA8" w:rsidRDefault="008B6A11" w:rsidP="00C01EA8">
      <w:pPr>
        <w:pStyle w:val="Photocaption"/>
      </w:pPr>
      <w:bookmarkStart w:id="11" w:name="_Toc147739899"/>
      <w:r w:rsidRPr="00C01EA8">
        <w:t>Photo caption</w:t>
      </w:r>
      <w:bookmarkEnd w:id="11"/>
      <w:r w:rsidR="001D3815" w:rsidRPr="00C01EA8">
        <w:t>. Photo by</w:t>
      </w:r>
      <w:r w:rsidR="00B07E9E" w:rsidRPr="00C01EA8">
        <w:t xml:space="preserve"> NAME.</w:t>
      </w:r>
    </w:p>
    <w:p w14:paraId="4B8FA113" w14:textId="34D5B520" w:rsidR="0010592F" w:rsidRPr="009B2FB5" w:rsidRDefault="0010592F" w:rsidP="000007C7">
      <w:pPr>
        <w:pStyle w:val="Photospacing"/>
      </w:pPr>
      <w:r w:rsidRPr="000007C7">
        <w:drawing>
          <wp:inline distT="0" distB="0" distL="0" distR="0" wp14:anchorId="3FA0CC91" wp14:editId="57604284">
            <wp:extent cx="5828306" cy="2705229"/>
            <wp:effectExtent l="0" t="0" r="1270" b="0"/>
            <wp:docPr id="1107665546" name="Picture 1107665546" descr="Panoramic view ofearly spring wildflowers with basalt cliffs" title="Lake Lenore Wildlif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ke_lenore_wla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23"/>
                    <a:stretch/>
                  </pic:blipFill>
                  <pic:spPr bwMode="auto">
                    <a:xfrm>
                      <a:off x="0" y="0"/>
                      <a:ext cx="5842184" cy="271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88C6D" w14:textId="19C7853B" w:rsidR="00EC36B4" w:rsidRDefault="0010592F" w:rsidP="00C01EA8">
      <w:pPr>
        <w:pStyle w:val="Photocaption"/>
      </w:pPr>
      <w:bookmarkStart w:id="12" w:name="_Toc147739900"/>
      <w:r>
        <w:t>P</w:t>
      </w:r>
      <w:r w:rsidRPr="008B6A11">
        <w:t>hoto caption</w:t>
      </w:r>
      <w:bookmarkEnd w:id="12"/>
      <w:r w:rsidR="00FA42F9">
        <w:t xml:space="preserve">. </w:t>
      </w:r>
      <w:r w:rsidR="00FA42F9" w:rsidRPr="00032F8C">
        <w:t>Photo by NAME.</w:t>
      </w:r>
    </w:p>
    <w:p w14:paraId="26990867" w14:textId="4C904574" w:rsidR="00BD04CE" w:rsidRDefault="00BD04CE" w:rsidP="00985ED0">
      <w:pPr>
        <w:pStyle w:val="Heading1"/>
      </w:pPr>
      <w:bookmarkStart w:id="13" w:name="_Toc147739901"/>
      <w:bookmarkStart w:id="14" w:name="_Toc165973713"/>
      <w:r>
        <w:rPr>
          <w:rStyle w:val="Heading1Char"/>
          <w:b/>
          <w:bCs/>
        </w:rPr>
        <w:lastRenderedPageBreak/>
        <w:t xml:space="preserve">Table </w:t>
      </w:r>
      <w:r w:rsidR="00E32F55">
        <w:rPr>
          <w:rStyle w:val="Heading1Char"/>
          <w:b/>
          <w:bCs/>
        </w:rPr>
        <w:t>guidance</w:t>
      </w:r>
      <w:bookmarkEnd w:id="13"/>
      <w:bookmarkEnd w:id="14"/>
    </w:p>
    <w:p w14:paraId="5D52704E" w14:textId="2BE32A7F" w:rsidR="00995004" w:rsidRDefault="004B7322" w:rsidP="00B710FF">
      <w:r>
        <w:t>The most a</w:t>
      </w:r>
      <w:r w:rsidR="00FB1441">
        <w:t xml:space="preserve">ccessible </w:t>
      </w:r>
      <w:r w:rsidR="00995004">
        <w:t>table</w:t>
      </w:r>
      <w:r w:rsidR="00FB1441">
        <w:t>s</w:t>
      </w:r>
      <w:r w:rsidR="00995004">
        <w:t xml:space="preserve"> will have:</w:t>
      </w:r>
    </w:p>
    <w:p w14:paraId="3EAB48F0" w14:textId="6A9A5C9D" w:rsidR="00995004" w:rsidRDefault="00020FDA" w:rsidP="007F4F8A">
      <w:pPr>
        <w:pStyle w:val="ListParagraph"/>
        <w:numPr>
          <w:ilvl w:val="0"/>
          <w:numId w:val="13"/>
        </w:numPr>
      </w:pPr>
      <w:r>
        <w:t xml:space="preserve">Column </w:t>
      </w:r>
      <w:r w:rsidR="00995004">
        <w:t xml:space="preserve">headers, </w:t>
      </w:r>
      <w:r>
        <w:t xml:space="preserve">row headers, </w:t>
      </w:r>
      <w:r w:rsidR="00995004">
        <w:t>or both</w:t>
      </w:r>
      <w:r w:rsidR="00EB1B17">
        <w:t>.</w:t>
      </w:r>
    </w:p>
    <w:p w14:paraId="2C19C77D" w14:textId="77777777" w:rsidR="00EE3025" w:rsidRDefault="00EE3025" w:rsidP="00903FAB">
      <w:pPr>
        <w:pStyle w:val="ListParagraph"/>
        <w:numPr>
          <w:ilvl w:val="0"/>
          <w:numId w:val="13"/>
        </w:numPr>
      </w:pPr>
      <w:r>
        <w:t>Table alt text. Right click a table &gt; Table Properties &gt; Alt Text tab &gt; Add title and description.</w:t>
      </w:r>
    </w:p>
    <w:p w14:paraId="18FAEFAB" w14:textId="1081A7CB" w:rsidR="00995004" w:rsidRDefault="00D23BD4" w:rsidP="007F4F8A">
      <w:pPr>
        <w:pStyle w:val="ListParagraph"/>
        <w:numPr>
          <w:ilvl w:val="0"/>
          <w:numId w:val="13"/>
        </w:numPr>
      </w:pPr>
      <w:r>
        <w:t xml:space="preserve">No </w:t>
      </w:r>
      <w:r w:rsidR="00995004">
        <w:t xml:space="preserve">empty </w:t>
      </w:r>
      <w:r w:rsidR="00EE3025">
        <w:t>cells</w:t>
      </w:r>
      <w:r w:rsidR="00EB1B17">
        <w:t>.</w:t>
      </w:r>
      <w:r w:rsidR="00903FAB">
        <w:t xml:space="preserve"> Clear and minimal text in each cell.</w:t>
      </w:r>
    </w:p>
    <w:p w14:paraId="12660F57" w14:textId="148625DB" w:rsidR="009D2C44" w:rsidRDefault="00D23BD4" w:rsidP="007F4F8A">
      <w:pPr>
        <w:pStyle w:val="ListParagraph"/>
        <w:numPr>
          <w:ilvl w:val="0"/>
          <w:numId w:val="13"/>
        </w:numPr>
      </w:pPr>
      <w:r>
        <w:t xml:space="preserve">No </w:t>
      </w:r>
      <w:r w:rsidR="00903FAB">
        <w:t xml:space="preserve">merged </w:t>
      </w:r>
      <w:r w:rsidR="00995004">
        <w:t>cells</w:t>
      </w:r>
      <w:r w:rsidR="00EB1B17">
        <w:t>.</w:t>
      </w:r>
    </w:p>
    <w:p w14:paraId="0D5D1D33" w14:textId="076C880F" w:rsidR="00B203A9" w:rsidRPr="00653001" w:rsidRDefault="00B203A9" w:rsidP="00B203A9">
      <w:pPr>
        <w:pStyle w:val="Heading2"/>
      </w:pPr>
      <w:bookmarkStart w:id="15" w:name="_Toc165973714"/>
      <w:r>
        <w:t>Table formatting tips</w:t>
      </w:r>
      <w:bookmarkEnd w:id="15"/>
    </w:p>
    <w:p w14:paraId="3A689735" w14:textId="5FF5BB75" w:rsidR="00B203A9" w:rsidRDefault="00B203A9" w:rsidP="00B203A9">
      <w:r>
        <w:t xml:space="preserve">This report template contains a built-in table style that is formatted for you. Simply insert a table and add your data. Consider using multiple tables to break down complex information. </w:t>
      </w:r>
    </w:p>
    <w:p w14:paraId="39E688E6" w14:textId="6C3EE046" w:rsidR="00483705" w:rsidRPr="00C01EA8" w:rsidRDefault="00483705" w:rsidP="00C01EA8">
      <w:pPr>
        <w:pStyle w:val="Caption"/>
      </w:pPr>
      <w:bookmarkStart w:id="16" w:name="_Toc149128313"/>
      <w:r w:rsidRPr="00C01EA8">
        <w:t xml:space="preserve">Table </w:t>
      </w:r>
      <w:r w:rsidRPr="00C01EA8">
        <w:fldChar w:fldCharType="begin"/>
      </w:r>
      <w:r w:rsidRPr="00C01EA8">
        <w:instrText>SEQ Table \* ARABIC</w:instrText>
      </w:r>
      <w:r w:rsidRPr="00C01EA8">
        <w:fldChar w:fldCharType="separate"/>
      </w:r>
      <w:r w:rsidR="00605ABA" w:rsidRPr="00C01EA8">
        <w:t>1</w:t>
      </w:r>
      <w:r w:rsidRPr="00C01EA8">
        <w:fldChar w:fldCharType="end"/>
      </w:r>
      <w:r w:rsidRPr="00C01EA8">
        <w:t xml:space="preserve">. </w:t>
      </w:r>
      <w:r w:rsidR="00631B1E" w:rsidRPr="00C01EA8">
        <w:t>Descriptive name</w:t>
      </w:r>
      <w:bookmarkEnd w:id="16"/>
    </w:p>
    <w:tbl>
      <w:tblPr>
        <w:tblStyle w:val="Table-WDFW"/>
        <w:tblpPr w:leftFromText="187" w:rightFromText="187" w:bottomFromText="240" w:vertAnchor="text" w:horzAnchor="margin" w:tblpY="73"/>
        <w:tblOverlap w:val="never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D3505" w14:paraId="0DD6CBDF" w14:textId="77777777" w:rsidTr="00F81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1680A850" w14:textId="77777777" w:rsidR="00FB7D79" w:rsidRDefault="00FB7D79" w:rsidP="00EE0101">
            <w:r>
              <w:t>Column 1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60C5D16A" w14:textId="77777777" w:rsidR="00FB7D79" w:rsidRDefault="00FB7D79" w:rsidP="00EE0101">
            <w:r>
              <w:t>Column 2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1FFFACDF" w14:textId="77777777" w:rsidR="00FB7D79" w:rsidRDefault="00FB7D79" w:rsidP="00EE0101">
            <w:r>
              <w:t>Column 3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2E97A6ED" w14:textId="77777777" w:rsidR="00FB7D79" w:rsidRDefault="00FB7D79" w:rsidP="00EE0101">
            <w:r>
              <w:t>Column 4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0AEBA99E" w14:textId="77777777" w:rsidR="00FB7D79" w:rsidRDefault="00FB7D79" w:rsidP="00EE0101">
            <w:r>
              <w:t>Column 5</w:t>
            </w:r>
          </w:p>
        </w:tc>
      </w:tr>
      <w:tr w:rsidR="00FB7D79" w14:paraId="4A6E677A" w14:textId="77777777" w:rsidTr="00F81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0" w:type="dxa"/>
          </w:tcPr>
          <w:p w14:paraId="0457E9B4" w14:textId="3FF8E558" w:rsidR="00FB7D79" w:rsidRDefault="00FB7D79" w:rsidP="00EE0101"/>
        </w:tc>
        <w:tc>
          <w:tcPr>
            <w:tcW w:w="1870" w:type="dxa"/>
          </w:tcPr>
          <w:p w14:paraId="3BAD6101" w14:textId="1A7CC75C" w:rsidR="00FB7D79" w:rsidRDefault="00FB7D79" w:rsidP="00EE0101"/>
        </w:tc>
        <w:tc>
          <w:tcPr>
            <w:tcW w:w="1870" w:type="dxa"/>
          </w:tcPr>
          <w:p w14:paraId="056F2933" w14:textId="176BB7F4" w:rsidR="00FB7D79" w:rsidRDefault="00FB7D79" w:rsidP="00EE0101"/>
        </w:tc>
        <w:tc>
          <w:tcPr>
            <w:tcW w:w="1870" w:type="dxa"/>
          </w:tcPr>
          <w:p w14:paraId="148C4818" w14:textId="4C05D93C" w:rsidR="00FB7D79" w:rsidRDefault="00FB7D79" w:rsidP="00EE0101"/>
        </w:tc>
        <w:tc>
          <w:tcPr>
            <w:tcW w:w="1870" w:type="dxa"/>
          </w:tcPr>
          <w:p w14:paraId="64B68DE5" w14:textId="40244F5F" w:rsidR="00FB7D79" w:rsidRDefault="00FB7D79" w:rsidP="00EE0101"/>
        </w:tc>
      </w:tr>
      <w:tr w:rsidR="00DD3505" w14:paraId="17C6B401" w14:textId="77777777" w:rsidTr="00F81E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870" w:type="dxa"/>
          </w:tcPr>
          <w:p w14:paraId="088492A2" w14:textId="32CAA32B" w:rsidR="00FB7D79" w:rsidRDefault="00FB7D79" w:rsidP="00EE0101"/>
        </w:tc>
        <w:tc>
          <w:tcPr>
            <w:tcW w:w="1870" w:type="dxa"/>
          </w:tcPr>
          <w:p w14:paraId="60FA0620" w14:textId="1F87AB7D" w:rsidR="00FB7D79" w:rsidRDefault="00FB7D79" w:rsidP="00EE0101"/>
        </w:tc>
        <w:tc>
          <w:tcPr>
            <w:tcW w:w="1870" w:type="dxa"/>
          </w:tcPr>
          <w:p w14:paraId="72C9D915" w14:textId="0CEDF2C8" w:rsidR="00FB7D79" w:rsidRDefault="00FB7D79" w:rsidP="00EE0101"/>
        </w:tc>
        <w:tc>
          <w:tcPr>
            <w:tcW w:w="1870" w:type="dxa"/>
          </w:tcPr>
          <w:p w14:paraId="4499E434" w14:textId="2870DD7E" w:rsidR="00FB7D79" w:rsidRDefault="00FB7D79" w:rsidP="00EE0101"/>
        </w:tc>
        <w:tc>
          <w:tcPr>
            <w:tcW w:w="1870" w:type="dxa"/>
          </w:tcPr>
          <w:p w14:paraId="5ED4762E" w14:textId="4A834167" w:rsidR="00FB7D79" w:rsidRDefault="00FB7D79" w:rsidP="00EE0101"/>
        </w:tc>
      </w:tr>
      <w:tr w:rsidR="00FB7D79" w14:paraId="0B0AD25D" w14:textId="77777777" w:rsidTr="00F81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0" w:type="dxa"/>
          </w:tcPr>
          <w:p w14:paraId="3CF4566A" w14:textId="07D03D97" w:rsidR="00FB7D79" w:rsidRDefault="00FB7D79" w:rsidP="00EE0101"/>
        </w:tc>
        <w:tc>
          <w:tcPr>
            <w:tcW w:w="1870" w:type="dxa"/>
          </w:tcPr>
          <w:p w14:paraId="04A4085D" w14:textId="671766D1" w:rsidR="00FB7D79" w:rsidRDefault="00FB7D79" w:rsidP="00EE0101"/>
        </w:tc>
        <w:tc>
          <w:tcPr>
            <w:tcW w:w="1870" w:type="dxa"/>
          </w:tcPr>
          <w:p w14:paraId="23E181D2" w14:textId="51BD529E" w:rsidR="00FB7D79" w:rsidRDefault="00FB7D79" w:rsidP="00EE0101"/>
        </w:tc>
        <w:tc>
          <w:tcPr>
            <w:tcW w:w="1870" w:type="dxa"/>
          </w:tcPr>
          <w:p w14:paraId="1D3E2B4F" w14:textId="6319040D" w:rsidR="00FB7D79" w:rsidRDefault="00FB7D79" w:rsidP="00EE0101"/>
        </w:tc>
        <w:tc>
          <w:tcPr>
            <w:tcW w:w="1870" w:type="dxa"/>
          </w:tcPr>
          <w:p w14:paraId="75103D41" w14:textId="22E26A69" w:rsidR="00FB7D79" w:rsidRDefault="00FB7D79" w:rsidP="00EE0101"/>
        </w:tc>
      </w:tr>
      <w:tr w:rsidR="00DD3505" w14:paraId="61ADFE4D" w14:textId="77777777" w:rsidTr="00F81E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870" w:type="dxa"/>
          </w:tcPr>
          <w:p w14:paraId="3934F50E" w14:textId="30393FA4" w:rsidR="00D15E17" w:rsidRDefault="00D15E17" w:rsidP="00EE0101"/>
        </w:tc>
        <w:tc>
          <w:tcPr>
            <w:tcW w:w="1870" w:type="dxa"/>
          </w:tcPr>
          <w:p w14:paraId="3FA9E790" w14:textId="151C3B89" w:rsidR="00FB7D79" w:rsidRDefault="00FB7D79" w:rsidP="00EE0101"/>
        </w:tc>
        <w:tc>
          <w:tcPr>
            <w:tcW w:w="1870" w:type="dxa"/>
          </w:tcPr>
          <w:p w14:paraId="7425521B" w14:textId="1F1F76C6" w:rsidR="00FB7D79" w:rsidRDefault="00FB7D79" w:rsidP="00EE0101"/>
        </w:tc>
        <w:tc>
          <w:tcPr>
            <w:tcW w:w="1870" w:type="dxa"/>
          </w:tcPr>
          <w:p w14:paraId="56CBCAFF" w14:textId="183AB431" w:rsidR="00FB7D79" w:rsidRDefault="00FB7D79" w:rsidP="00EE0101"/>
        </w:tc>
        <w:tc>
          <w:tcPr>
            <w:tcW w:w="1870" w:type="dxa"/>
          </w:tcPr>
          <w:p w14:paraId="633775C5" w14:textId="5AD77F47" w:rsidR="00FB7D79" w:rsidRDefault="00FB7D79" w:rsidP="00EE0101"/>
        </w:tc>
      </w:tr>
      <w:tr w:rsidR="008C72E1" w14:paraId="0B1B6AE8" w14:textId="77777777" w:rsidTr="00F81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0" w:type="dxa"/>
          </w:tcPr>
          <w:p w14:paraId="2B3F1FCF" w14:textId="77777777" w:rsidR="008C72E1" w:rsidRPr="00F92F12" w:rsidRDefault="008C72E1" w:rsidP="00EE0101"/>
        </w:tc>
        <w:tc>
          <w:tcPr>
            <w:tcW w:w="1870" w:type="dxa"/>
          </w:tcPr>
          <w:p w14:paraId="2FB40BB6" w14:textId="77777777" w:rsidR="008C72E1" w:rsidRPr="00F92F12" w:rsidRDefault="008C72E1" w:rsidP="00EE0101"/>
        </w:tc>
        <w:tc>
          <w:tcPr>
            <w:tcW w:w="1870" w:type="dxa"/>
          </w:tcPr>
          <w:p w14:paraId="293211D8" w14:textId="77777777" w:rsidR="008C72E1" w:rsidRPr="00F92F12" w:rsidRDefault="008C72E1" w:rsidP="00EE0101"/>
        </w:tc>
        <w:tc>
          <w:tcPr>
            <w:tcW w:w="1870" w:type="dxa"/>
          </w:tcPr>
          <w:p w14:paraId="00E36550" w14:textId="77777777" w:rsidR="008C72E1" w:rsidRPr="00F92F12" w:rsidRDefault="008C72E1" w:rsidP="00EE0101"/>
        </w:tc>
        <w:tc>
          <w:tcPr>
            <w:tcW w:w="1870" w:type="dxa"/>
          </w:tcPr>
          <w:p w14:paraId="2EB2595F" w14:textId="77777777" w:rsidR="008C72E1" w:rsidRPr="00F92F12" w:rsidRDefault="008C72E1" w:rsidP="00EE0101"/>
        </w:tc>
      </w:tr>
    </w:tbl>
    <w:p w14:paraId="78209524" w14:textId="46D28C01" w:rsidR="005B76D2" w:rsidRPr="00C01EA8" w:rsidRDefault="005B76D2" w:rsidP="007D73DA">
      <w:pPr>
        <w:pStyle w:val="Caption"/>
      </w:pPr>
      <w:bookmarkStart w:id="17" w:name="_Toc149128314"/>
      <w:r w:rsidRPr="00C01EA8">
        <w:t xml:space="preserve">Table </w:t>
      </w:r>
      <w:r w:rsidRPr="00C01EA8">
        <w:fldChar w:fldCharType="begin"/>
      </w:r>
      <w:r w:rsidRPr="00C01EA8">
        <w:instrText>SEQ Table \* ARABIC</w:instrText>
      </w:r>
      <w:r w:rsidRPr="00C01EA8">
        <w:fldChar w:fldCharType="separate"/>
      </w:r>
      <w:r w:rsidR="00605ABA" w:rsidRPr="00C01EA8">
        <w:t>2</w:t>
      </w:r>
      <w:r w:rsidRPr="00C01EA8">
        <w:fldChar w:fldCharType="end"/>
      </w:r>
      <w:r w:rsidRPr="00C01EA8">
        <w:t xml:space="preserve">. </w:t>
      </w:r>
      <w:r w:rsidR="00611414" w:rsidRPr="00C01EA8">
        <w:t xml:space="preserve">Another </w:t>
      </w:r>
      <w:r w:rsidR="00631B1E" w:rsidRPr="00C01EA8">
        <w:t>descriptive name</w:t>
      </w:r>
      <w:bookmarkEnd w:id="17"/>
    </w:p>
    <w:tbl>
      <w:tblPr>
        <w:tblStyle w:val="Table-WDFW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7AAB" w14:paraId="377F86CF" w14:textId="77777777" w:rsidTr="00F81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6" w:type="dxa"/>
            <w:tcBorders>
              <w:bottom w:val="single" w:sz="4" w:space="0" w:color="0F426B"/>
            </w:tcBorders>
          </w:tcPr>
          <w:p w14:paraId="593D9041" w14:textId="4E2A5226" w:rsidR="000E7AAB" w:rsidRDefault="00401418" w:rsidP="00E32F55">
            <w:r>
              <w:t>Column 1</w:t>
            </w:r>
          </w:p>
        </w:tc>
        <w:tc>
          <w:tcPr>
            <w:tcW w:w="3117" w:type="dxa"/>
            <w:tcBorders>
              <w:bottom w:val="single" w:sz="4" w:space="0" w:color="0F426B"/>
            </w:tcBorders>
          </w:tcPr>
          <w:p w14:paraId="29D3FD7C" w14:textId="40121F86" w:rsidR="000E7AAB" w:rsidRDefault="00401418" w:rsidP="00E32F55">
            <w:r>
              <w:t>Column 2</w:t>
            </w:r>
          </w:p>
        </w:tc>
        <w:tc>
          <w:tcPr>
            <w:tcW w:w="3117" w:type="dxa"/>
            <w:tcBorders>
              <w:bottom w:val="single" w:sz="4" w:space="0" w:color="0F426B"/>
            </w:tcBorders>
          </w:tcPr>
          <w:p w14:paraId="44B038CA" w14:textId="4375B8ED" w:rsidR="000E7AAB" w:rsidRDefault="00401418" w:rsidP="00E32F55">
            <w:r>
              <w:t>Column 3</w:t>
            </w:r>
          </w:p>
        </w:tc>
      </w:tr>
      <w:tr w:rsidR="000E7AAB" w14:paraId="76AB8FFB" w14:textId="77777777" w:rsidTr="00F81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116" w:type="dxa"/>
          </w:tcPr>
          <w:p w14:paraId="32637C7B" w14:textId="77777777" w:rsidR="000E7AAB" w:rsidRDefault="000E7AAB" w:rsidP="00E32F55"/>
        </w:tc>
        <w:tc>
          <w:tcPr>
            <w:tcW w:w="3117" w:type="dxa"/>
          </w:tcPr>
          <w:p w14:paraId="2DAB46E3" w14:textId="77777777" w:rsidR="000E7AAB" w:rsidRDefault="000E7AAB" w:rsidP="00E32F55"/>
        </w:tc>
        <w:tc>
          <w:tcPr>
            <w:tcW w:w="3117" w:type="dxa"/>
          </w:tcPr>
          <w:p w14:paraId="1ECB41E4" w14:textId="77777777" w:rsidR="000E7AAB" w:rsidRDefault="000E7AAB" w:rsidP="00E32F55"/>
        </w:tc>
      </w:tr>
      <w:tr w:rsidR="000E7AAB" w14:paraId="63A56100" w14:textId="77777777" w:rsidTr="00F81E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3116" w:type="dxa"/>
          </w:tcPr>
          <w:p w14:paraId="2EBF8D51" w14:textId="77777777" w:rsidR="000E7AAB" w:rsidRDefault="000E7AAB" w:rsidP="00E32F55"/>
        </w:tc>
        <w:tc>
          <w:tcPr>
            <w:tcW w:w="3117" w:type="dxa"/>
          </w:tcPr>
          <w:p w14:paraId="059D1D18" w14:textId="77777777" w:rsidR="000E7AAB" w:rsidRDefault="000E7AAB" w:rsidP="00E32F55"/>
        </w:tc>
        <w:tc>
          <w:tcPr>
            <w:tcW w:w="3117" w:type="dxa"/>
          </w:tcPr>
          <w:p w14:paraId="7771CBD3" w14:textId="77777777" w:rsidR="000E7AAB" w:rsidRDefault="000E7AAB" w:rsidP="00E32F55"/>
        </w:tc>
      </w:tr>
      <w:tr w:rsidR="000E7AAB" w14:paraId="4DA8B131" w14:textId="77777777" w:rsidTr="00F81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116" w:type="dxa"/>
          </w:tcPr>
          <w:p w14:paraId="5A8726DF" w14:textId="77777777" w:rsidR="000E7AAB" w:rsidRDefault="000E7AAB" w:rsidP="00E32F55"/>
        </w:tc>
        <w:tc>
          <w:tcPr>
            <w:tcW w:w="3117" w:type="dxa"/>
          </w:tcPr>
          <w:p w14:paraId="0DEB2C1B" w14:textId="77777777" w:rsidR="000E7AAB" w:rsidRDefault="000E7AAB" w:rsidP="00E32F55"/>
        </w:tc>
        <w:tc>
          <w:tcPr>
            <w:tcW w:w="3117" w:type="dxa"/>
          </w:tcPr>
          <w:p w14:paraId="1207BB4A" w14:textId="77777777" w:rsidR="000E7AAB" w:rsidRDefault="000E7AAB" w:rsidP="00E32F55"/>
        </w:tc>
      </w:tr>
      <w:tr w:rsidR="000E7AAB" w14:paraId="10ABF397" w14:textId="77777777" w:rsidTr="00F81E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3116" w:type="dxa"/>
          </w:tcPr>
          <w:p w14:paraId="5BA27E30" w14:textId="77777777" w:rsidR="000E7AAB" w:rsidRDefault="000E7AAB" w:rsidP="00E32F55"/>
        </w:tc>
        <w:tc>
          <w:tcPr>
            <w:tcW w:w="3117" w:type="dxa"/>
          </w:tcPr>
          <w:p w14:paraId="03CFEC08" w14:textId="77777777" w:rsidR="000E7AAB" w:rsidRDefault="000E7AAB" w:rsidP="00E32F55"/>
        </w:tc>
        <w:tc>
          <w:tcPr>
            <w:tcW w:w="3117" w:type="dxa"/>
          </w:tcPr>
          <w:p w14:paraId="5A9E944B" w14:textId="77777777" w:rsidR="000E7AAB" w:rsidRDefault="000E7AAB" w:rsidP="008261CB">
            <w:pPr>
              <w:pStyle w:val="NoSpacing"/>
            </w:pPr>
          </w:p>
        </w:tc>
      </w:tr>
      <w:tr w:rsidR="000E7AAB" w14:paraId="56FB1F52" w14:textId="77777777" w:rsidTr="00F81E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116" w:type="dxa"/>
          </w:tcPr>
          <w:p w14:paraId="2FACA260" w14:textId="77777777" w:rsidR="000E7AAB" w:rsidRDefault="000E7AAB" w:rsidP="00E32F55"/>
        </w:tc>
        <w:tc>
          <w:tcPr>
            <w:tcW w:w="3117" w:type="dxa"/>
          </w:tcPr>
          <w:p w14:paraId="0CDE1166" w14:textId="77777777" w:rsidR="000E7AAB" w:rsidRDefault="000E7AAB" w:rsidP="00E32F55"/>
        </w:tc>
        <w:tc>
          <w:tcPr>
            <w:tcW w:w="3117" w:type="dxa"/>
          </w:tcPr>
          <w:p w14:paraId="3E4E2556" w14:textId="77777777" w:rsidR="000E7AAB" w:rsidRDefault="000E7AAB" w:rsidP="00E32F55"/>
        </w:tc>
      </w:tr>
      <w:tr w:rsidR="000E7AAB" w14:paraId="5E49A526" w14:textId="77777777" w:rsidTr="00F81E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3116" w:type="dxa"/>
          </w:tcPr>
          <w:p w14:paraId="7AED66C6" w14:textId="77777777" w:rsidR="000E7AAB" w:rsidRDefault="000E7AAB" w:rsidP="00E32F55"/>
        </w:tc>
        <w:tc>
          <w:tcPr>
            <w:tcW w:w="3117" w:type="dxa"/>
          </w:tcPr>
          <w:p w14:paraId="008CBFE8" w14:textId="77777777" w:rsidR="000E7AAB" w:rsidRDefault="000E7AAB" w:rsidP="00E32F55"/>
        </w:tc>
        <w:tc>
          <w:tcPr>
            <w:tcW w:w="3117" w:type="dxa"/>
          </w:tcPr>
          <w:p w14:paraId="32AAD211" w14:textId="77777777" w:rsidR="000E7AAB" w:rsidRDefault="000E7AAB" w:rsidP="00E32F55"/>
        </w:tc>
      </w:tr>
    </w:tbl>
    <w:p w14:paraId="59C91210" w14:textId="77777777" w:rsidR="00E32F55" w:rsidRDefault="00E32F55" w:rsidP="00470061"/>
    <w:p w14:paraId="74DE9610" w14:textId="77777777" w:rsidR="00470061" w:rsidRDefault="00470061" w:rsidP="00470061">
      <w:r>
        <w:br w:type="page"/>
      </w:r>
    </w:p>
    <w:p w14:paraId="14AB40E4" w14:textId="0A262824" w:rsidR="00E32F55" w:rsidRDefault="00E32F55" w:rsidP="00985ED0">
      <w:pPr>
        <w:pStyle w:val="Heading1"/>
      </w:pPr>
      <w:bookmarkStart w:id="18" w:name="_Toc165973715"/>
      <w:r>
        <w:lastRenderedPageBreak/>
        <w:t>Figure guidance</w:t>
      </w:r>
      <w:bookmarkEnd w:id="18"/>
    </w:p>
    <w:p w14:paraId="03FCBD67" w14:textId="71FA3FAA" w:rsidR="00FA5EC6" w:rsidRPr="00A41413" w:rsidRDefault="00FA5EC6" w:rsidP="00FA5EC6">
      <w:r w:rsidRPr="00A41413">
        <w:t>The most accessible charts and graphs</w:t>
      </w:r>
      <w:r w:rsidR="00A41413" w:rsidRPr="00A41413">
        <w:t xml:space="preserve"> will have:</w:t>
      </w:r>
    </w:p>
    <w:p w14:paraId="2B766074" w14:textId="1E6D91C8" w:rsidR="004D509D" w:rsidRDefault="003948E7" w:rsidP="00A41413">
      <w:pPr>
        <w:pStyle w:val="ListParagraph"/>
        <w:numPr>
          <w:ilvl w:val="0"/>
          <w:numId w:val="11"/>
        </w:numPr>
      </w:pPr>
      <w:r>
        <w:t xml:space="preserve">A </w:t>
      </w:r>
      <w:r w:rsidR="004D509D">
        <w:t>simple concept</w:t>
      </w:r>
      <w:r>
        <w:t xml:space="preserve"> and defined purpose.</w:t>
      </w:r>
    </w:p>
    <w:p w14:paraId="6C1BD1B5" w14:textId="425E3814" w:rsidR="003948E7" w:rsidRPr="00A41413" w:rsidRDefault="00BF0F29" w:rsidP="003948E7">
      <w:pPr>
        <w:pStyle w:val="ListParagraph"/>
        <w:numPr>
          <w:ilvl w:val="0"/>
          <w:numId w:val="11"/>
        </w:numPr>
      </w:pPr>
      <w:r>
        <w:t>Data differentiated by s</w:t>
      </w:r>
      <w:r w:rsidR="00E413F4">
        <w:t>ymbols or</w:t>
      </w:r>
      <w:r w:rsidR="003948E7">
        <w:t xml:space="preserve"> dashed lines</w:t>
      </w:r>
      <w:r w:rsidR="00E413F4">
        <w:t xml:space="preserve"> </w:t>
      </w:r>
      <w:r>
        <w:t>in addition to</w:t>
      </w:r>
      <w:r w:rsidR="00D24ABB">
        <w:t xml:space="preserve"> color</w:t>
      </w:r>
      <w:r w:rsidR="00E413F4">
        <w:t>.</w:t>
      </w:r>
      <w:r w:rsidR="003948E7">
        <w:t xml:space="preserve"> </w:t>
      </w:r>
    </w:p>
    <w:p w14:paraId="6D371A14" w14:textId="63A4D29A" w:rsidR="00A41413" w:rsidRDefault="008E44E5" w:rsidP="00A41413">
      <w:pPr>
        <w:pStyle w:val="ListParagraph"/>
        <w:numPr>
          <w:ilvl w:val="0"/>
          <w:numId w:val="11"/>
        </w:numPr>
      </w:pPr>
      <w:r>
        <w:t>Good color contrast</w:t>
      </w:r>
      <w:r w:rsidR="000B158B">
        <w:t>.</w:t>
      </w:r>
    </w:p>
    <w:p w14:paraId="783537EF" w14:textId="56CD941D" w:rsidR="005519AE" w:rsidRDefault="005519AE" w:rsidP="00A41413">
      <w:pPr>
        <w:pStyle w:val="ListParagraph"/>
        <w:numPr>
          <w:ilvl w:val="0"/>
          <w:numId w:val="11"/>
        </w:numPr>
      </w:pPr>
      <w:r>
        <w:t>Figure alt text.</w:t>
      </w:r>
    </w:p>
    <w:p w14:paraId="128D0A6A" w14:textId="006B682D" w:rsidR="004E319A" w:rsidRPr="00653001" w:rsidRDefault="004E319A" w:rsidP="004E319A">
      <w:pPr>
        <w:pStyle w:val="Heading2"/>
      </w:pPr>
      <w:bookmarkStart w:id="19" w:name="_Toc165973716"/>
      <w:r>
        <w:t>Figure formatting tips</w:t>
      </w:r>
      <w:bookmarkEnd w:id="19"/>
    </w:p>
    <w:p w14:paraId="47D5373C" w14:textId="2E4501D9" w:rsidR="004E319A" w:rsidRDefault="004E319A" w:rsidP="004E319A">
      <w:pPr>
        <w:pStyle w:val="ListParagraph"/>
        <w:numPr>
          <w:ilvl w:val="0"/>
          <w:numId w:val="12"/>
        </w:numPr>
      </w:pPr>
      <w:proofErr w:type="gramStart"/>
      <w:r>
        <w:t>Add alt</w:t>
      </w:r>
      <w:proofErr w:type="gramEnd"/>
      <w:r>
        <w:t xml:space="preserve"> text </w:t>
      </w:r>
      <w:r w:rsidR="006F7298">
        <w:t xml:space="preserve">that </w:t>
      </w:r>
      <w:r>
        <w:t>describ</w:t>
      </w:r>
      <w:r w:rsidR="006F7298">
        <w:t>es</w:t>
      </w:r>
      <w:r>
        <w:t xml:space="preserve"> the </w:t>
      </w:r>
      <w:r w:rsidR="00A838F3">
        <w:t>figure</w:t>
      </w:r>
      <w:r w:rsidRPr="00653001">
        <w:t xml:space="preserve">. </w:t>
      </w:r>
      <w:r>
        <w:t xml:space="preserve">Right click </w:t>
      </w:r>
      <w:r w:rsidR="005E3451">
        <w:t>figure</w:t>
      </w:r>
      <w:r>
        <w:t xml:space="preserve"> &gt; view alt text &gt; edit. </w:t>
      </w:r>
    </w:p>
    <w:p w14:paraId="4533712A" w14:textId="2864AD49" w:rsidR="00A838F3" w:rsidRDefault="00A838F3" w:rsidP="004E319A">
      <w:pPr>
        <w:pStyle w:val="ListParagraph"/>
        <w:numPr>
          <w:ilvl w:val="0"/>
          <w:numId w:val="12"/>
        </w:numPr>
      </w:pPr>
      <w:r>
        <w:t>Include figure numbers and a short</w:t>
      </w:r>
      <w:r w:rsidR="006F7298">
        <w:t>,</w:t>
      </w:r>
      <w:r>
        <w:t xml:space="preserve"> descriptive name. Use </w:t>
      </w:r>
      <w:r w:rsidRPr="00A838F3">
        <w:rPr>
          <w:i/>
          <w:iCs/>
        </w:rPr>
        <w:t>Table and Figure titles</w:t>
      </w:r>
      <w:r>
        <w:t xml:space="preserve"> style.</w:t>
      </w:r>
    </w:p>
    <w:p w14:paraId="59B4D183" w14:textId="24DFCB63" w:rsidR="004E319A" w:rsidRPr="006B6D38" w:rsidRDefault="004E319A" w:rsidP="004E319A">
      <w:pPr>
        <w:pStyle w:val="ListParagraph"/>
        <w:numPr>
          <w:ilvl w:val="0"/>
          <w:numId w:val="12"/>
        </w:numPr>
      </w:pPr>
      <w:r>
        <w:t xml:space="preserve">Add </w:t>
      </w:r>
      <w:r w:rsidR="00A838F3">
        <w:t xml:space="preserve">brief </w:t>
      </w:r>
      <w:r>
        <w:t xml:space="preserve">captions for </w:t>
      </w:r>
      <w:r w:rsidR="00A838F3">
        <w:t xml:space="preserve">additional </w:t>
      </w:r>
      <w:r>
        <w:t xml:space="preserve">context. Use </w:t>
      </w:r>
      <w:r w:rsidRPr="00F22F2C">
        <w:rPr>
          <w:i/>
          <w:iCs/>
        </w:rPr>
        <w:t>Photo caption</w:t>
      </w:r>
      <w:r>
        <w:t xml:space="preserve"> style.</w:t>
      </w:r>
    </w:p>
    <w:p w14:paraId="08D66AD5" w14:textId="07389000" w:rsidR="004E319A" w:rsidRDefault="004E319A" w:rsidP="004E319A">
      <w:pPr>
        <w:pStyle w:val="ListParagraph"/>
        <w:numPr>
          <w:ilvl w:val="0"/>
          <w:numId w:val="12"/>
        </w:numPr>
      </w:pPr>
      <w:r>
        <w:t xml:space="preserve">Format </w:t>
      </w:r>
      <w:r w:rsidR="00CE0D15">
        <w:t>figures</w:t>
      </w:r>
      <w:r>
        <w:t xml:space="preserve"> In Line with Text.</w:t>
      </w:r>
      <w:r w:rsidRPr="00DB1198">
        <w:t xml:space="preserve"> </w:t>
      </w:r>
      <w:r>
        <w:t xml:space="preserve">Click </w:t>
      </w:r>
      <w:r w:rsidR="00CE0D15">
        <w:t>figure</w:t>
      </w:r>
      <w:r>
        <w:t xml:space="preserve"> &gt; picture format menu &gt; wrap text &gt; In Line with Text. Left justify </w:t>
      </w:r>
      <w:r w:rsidR="00CE0D15">
        <w:t>figures</w:t>
      </w:r>
      <w:r>
        <w:t>.</w:t>
      </w:r>
    </w:p>
    <w:p w14:paraId="24CD117F" w14:textId="58CC4787" w:rsidR="004E319A" w:rsidRDefault="004E319A" w:rsidP="004E319A">
      <w:pPr>
        <w:pStyle w:val="ListParagraph"/>
        <w:numPr>
          <w:ilvl w:val="0"/>
          <w:numId w:val="12"/>
        </w:numPr>
      </w:pPr>
      <w:r>
        <w:t xml:space="preserve">Adjust spacing below </w:t>
      </w:r>
      <w:r w:rsidR="00A838F3">
        <w:t>figures</w:t>
      </w:r>
      <w:r>
        <w:t xml:space="preserve">. Click </w:t>
      </w:r>
      <w:r w:rsidR="00FF668F">
        <w:t>figure</w:t>
      </w:r>
      <w:r>
        <w:t xml:space="preserve"> &gt; select </w:t>
      </w:r>
      <w:r w:rsidRPr="00F22F2C">
        <w:rPr>
          <w:i/>
          <w:iCs/>
        </w:rPr>
        <w:t>Photo</w:t>
      </w:r>
      <w:r w:rsidR="008B79EE">
        <w:rPr>
          <w:i/>
          <w:iCs/>
        </w:rPr>
        <w:t xml:space="preserve"> spacing</w:t>
      </w:r>
      <w:r>
        <w:t xml:space="preserve"> style.</w:t>
      </w:r>
    </w:p>
    <w:p w14:paraId="656BFF8F" w14:textId="4C2FC999" w:rsidR="00A838F3" w:rsidRDefault="006F7298" w:rsidP="004E319A">
      <w:pPr>
        <w:pStyle w:val="ListParagraph"/>
        <w:numPr>
          <w:ilvl w:val="0"/>
          <w:numId w:val="12"/>
        </w:numPr>
      </w:pPr>
      <w:r>
        <w:t>Avoid formatting p</w:t>
      </w:r>
      <w:r w:rsidR="00A838F3">
        <w:t>hotos as</w:t>
      </w:r>
      <w:r>
        <w:t xml:space="preserve"> numbered</w:t>
      </w:r>
      <w:r w:rsidR="00A838F3">
        <w:t xml:space="preserve"> figures. Refer to photo guidance.</w:t>
      </w:r>
    </w:p>
    <w:p w14:paraId="77F2545F" w14:textId="02E647A6" w:rsidR="00197FDB" w:rsidRDefault="00A65778" w:rsidP="00D30FA4">
      <w:pPr>
        <w:pStyle w:val="Photospacing"/>
      </w:pPr>
      <w:r w:rsidRPr="00D30FA4">
        <w:drawing>
          <wp:inline distT="0" distB="0" distL="0" distR="0" wp14:anchorId="4C8B91BC" wp14:editId="258F91B5">
            <wp:extent cx="4823790" cy="3172570"/>
            <wp:effectExtent l="0" t="0" r="0" b="8890"/>
            <wp:docPr id="1943201199" name="Picture 1" descr="An example of a graph that needs alt text and ca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1199" name="Picture 1" descr="An example of a graph that needs alt text and captio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2174" cy="31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7A0" w14:textId="77777777" w:rsidR="00D30FA4" w:rsidRPr="00213E8C" w:rsidRDefault="00D30FA4" w:rsidP="00213E8C">
      <w:pPr>
        <w:pStyle w:val="Figuretitles"/>
      </w:pPr>
      <w:bookmarkStart w:id="20" w:name="_Toc149128318"/>
      <w:r w:rsidRPr="00213E8C">
        <w:t xml:space="preserve">Figure </w:t>
      </w:r>
      <w:r w:rsidRPr="00213E8C">
        <w:fldChar w:fldCharType="begin"/>
      </w:r>
      <w:r w:rsidRPr="00213E8C">
        <w:instrText>SEQ Figure \* ARABIC</w:instrText>
      </w:r>
      <w:r w:rsidRPr="00213E8C">
        <w:fldChar w:fldCharType="separate"/>
      </w:r>
      <w:r w:rsidRPr="00213E8C">
        <w:t>1</w:t>
      </w:r>
      <w:r w:rsidRPr="00213E8C">
        <w:fldChar w:fldCharType="end"/>
      </w:r>
      <w:r w:rsidRPr="00213E8C">
        <w:t xml:space="preserve">. </w:t>
      </w:r>
      <w:bookmarkEnd w:id="20"/>
      <w:r w:rsidRPr="00213E8C">
        <w:t>Descriptive name</w:t>
      </w:r>
    </w:p>
    <w:p w14:paraId="029BD5D0" w14:textId="5F633439" w:rsidR="00664DC0" w:rsidRPr="00664DC0" w:rsidRDefault="00664DC0" w:rsidP="00822447">
      <w:pPr>
        <w:pStyle w:val="Figurecaption"/>
      </w:pPr>
      <w:r>
        <w:t>Figure caption.</w:t>
      </w:r>
    </w:p>
    <w:p w14:paraId="1CC41678" w14:textId="34F6B7B4" w:rsidR="00817C2C" w:rsidRDefault="00817C2C">
      <w:pPr>
        <w:rPr>
          <w:rFonts w:ascii="Segoe UI" w:hAnsi="Segoe UI" w:cs="Segoe UI"/>
          <w:b/>
          <w:color w:val="0779AA"/>
          <w:sz w:val="40"/>
          <w:szCs w:val="40"/>
        </w:rPr>
      </w:pPr>
      <w:r>
        <w:br w:type="page"/>
      </w:r>
    </w:p>
    <w:p w14:paraId="559D79A8" w14:textId="686F9C17" w:rsidR="00243047" w:rsidRDefault="002D2FBD" w:rsidP="00985ED0">
      <w:pPr>
        <w:pStyle w:val="Heading1"/>
      </w:pPr>
      <w:bookmarkStart w:id="21" w:name="_Toc165973717"/>
      <w:r>
        <w:lastRenderedPageBreak/>
        <w:t>Literature cited</w:t>
      </w:r>
      <w:bookmarkEnd w:id="21"/>
    </w:p>
    <w:p w14:paraId="280DFA7C" w14:textId="065F66AC" w:rsidR="009230C3" w:rsidRDefault="006F7298" w:rsidP="00AE1197">
      <w:pPr>
        <w:pStyle w:val="Literaturecitation"/>
      </w:pPr>
      <w:r>
        <w:t xml:space="preserve">Add </w:t>
      </w:r>
      <w:r w:rsidR="00115CBA">
        <w:t xml:space="preserve">your citations </w:t>
      </w:r>
      <w:r>
        <w:t>here</w:t>
      </w:r>
      <w:r w:rsidR="00115CBA">
        <w:t xml:space="preserve">. Format them using the </w:t>
      </w:r>
      <w:r w:rsidR="00115CBA" w:rsidRPr="00817C2C">
        <w:rPr>
          <w:i/>
          <w:iCs/>
        </w:rPr>
        <w:t xml:space="preserve">Literature </w:t>
      </w:r>
      <w:r w:rsidR="00817C2C" w:rsidRPr="00817C2C">
        <w:rPr>
          <w:i/>
          <w:iCs/>
        </w:rPr>
        <w:t>citation</w:t>
      </w:r>
      <w:r w:rsidR="00115CBA">
        <w:t xml:space="preserve"> style</w:t>
      </w:r>
      <w:r w:rsidR="00531579">
        <w:t xml:space="preserve">. </w:t>
      </w:r>
      <w:r w:rsidR="00817C2C">
        <w:t xml:space="preserve">They </w:t>
      </w:r>
      <w:r w:rsidR="00531579">
        <w:t xml:space="preserve">will look consistent and fabulous. </w:t>
      </w:r>
    </w:p>
    <w:p w14:paraId="2020A24A" w14:textId="58E85C4A" w:rsidR="004B675A" w:rsidRDefault="006F7298" w:rsidP="004B675A">
      <w:pPr>
        <w:pStyle w:val="Literaturecitation"/>
      </w:pPr>
      <w:r>
        <w:t>Add your citations here.</w:t>
      </w:r>
      <w:r w:rsidR="004B675A">
        <w:t xml:space="preserve"> Format them using the </w:t>
      </w:r>
      <w:r w:rsidR="004B675A" w:rsidRPr="00817C2C">
        <w:rPr>
          <w:i/>
          <w:iCs/>
        </w:rPr>
        <w:t>Literature citation</w:t>
      </w:r>
      <w:r w:rsidR="004B675A">
        <w:t xml:space="preserve"> style. They will look consistent and fabulous. </w:t>
      </w:r>
    </w:p>
    <w:p w14:paraId="7EB46E12" w14:textId="5A1FC408" w:rsidR="009D56B0" w:rsidRPr="002D2FBD" w:rsidRDefault="00A51518" w:rsidP="003750B9">
      <w:pPr>
        <w:pStyle w:val="Literaturecitation"/>
        <w:ind w:left="0" w:firstLine="0"/>
      </w:pPr>
      <w:r>
        <w:t xml:space="preserve"> </w:t>
      </w:r>
    </w:p>
    <w:sectPr w:rsidR="009D56B0" w:rsidRPr="002D2FBD" w:rsidSect="007B5CFA">
      <w:footerReference w:type="default" r:id="rId20"/>
      <w:footerReference w:type="first" r:id="rId21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7F90" w14:textId="77777777" w:rsidR="00D34BCA" w:rsidRDefault="00D34BCA" w:rsidP="000A1A65">
      <w:r>
        <w:separator/>
      </w:r>
    </w:p>
    <w:p w14:paraId="7E8B9199" w14:textId="77777777" w:rsidR="00D34BCA" w:rsidRDefault="00D34BCA" w:rsidP="000A1A65"/>
  </w:endnote>
  <w:endnote w:type="continuationSeparator" w:id="0">
    <w:p w14:paraId="6052CAD6" w14:textId="77777777" w:rsidR="00D34BCA" w:rsidRDefault="00D34BCA" w:rsidP="000A1A65">
      <w:r>
        <w:continuationSeparator/>
      </w:r>
    </w:p>
    <w:p w14:paraId="633C6A94" w14:textId="77777777" w:rsidR="00D34BCA" w:rsidRDefault="00D34BCA" w:rsidP="000A1A65"/>
  </w:endnote>
  <w:endnote w:type="continuationNotice" w:id="1">
    <w:p w14:paraId="45118B8C" w14:textId="77777777" w:rsidR="00D34BCA" w:rsidRDefault="00D34BCA" w:rsidP="000A1A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BCF7" w14:textId="7C825BFC" w:rsidR="00AF23D4" w:rsidRPr="000A1A65" w:rsidRDefault="00C239BA" w:rsidP="007274BF">
    <w:pPr>
      <w:pStyle w:val="Footer"/>
      <w:pBdr>
        <w:top w:val="single" w:sz="4" w:space="1" w:color="auto"/>
      </w:pBdr>
    </w:pPr>
    <w:r w:rsidRPr="000A1A65">
      <w:ptab w:relativeTo="margin" w:alignment="left" w:leader="none"/>
    </w:r>
    <w:r w:rsidRPr="000A1A65">
      <w:t>Washington Department of Fish and Wildlife</w:t>
    </w:r>
    <w:r w:rsidR="00D13716" w:rsidRPr="000A1A65">
      <w:ptab w:relativeTo="margin" w:alignment="right" w:leader="none"/>
    </w:r>
    <w:r w:rsidR="00D13716" w:rsidRPr="000A1A65">
      <w:fldChar w:fldCharType="begin"/>
    </w:r>
    <w:r w:rsidR="00D13716" w:rsidRPr="000A1A65">
      <w:instrText xml:space="preserve"> PAGE  \* Arabic  \* MERGEFORMAT </w:instrText>
    </w:r>
    <w:r w:rsidR="00D13716" w:rsidRPr="000A1A65">
      <w:fldChar w:fldCharType="separate"/>
    </w:r>
    <w:r w:rsidR="00D944CF" w:rsidRPr="000A1A65">
      <w:t>4</w:t>
    </w:r>
    <w:r w:rsidR="00D13716" w:rsidRPr="000A1A65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3361" w14:textId="4740E150" w:rsidR="00C84A2A" w:rsidRDefault="00C84A2A" w:rsidP="002608A1">
    <w:pPr>
      <w:pStyle w:val="Publicationdate"/>
    </w:pPr>
    <w:r>
      <w:rPr>
        <w:noProof/>
      </w:rPr>
      <w:drawing>
        <wp:inline distT="0" distB="0" distL="0" distR="0" wp14:anchorId="1F108212" wp14:editId="575AB55E">
          <wp:extent cx="1746504" cy="978408"/>
          <wp:effectExtent l="0" t="0" r="6350" b="0"/>
          <wp:docPr id="861273356" name="Graphic 861273356" descr="WDF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830863" name="Graphic 2094830863" descr="WDFW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6504" cy="978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516484" w14:textId="3802A9CD" w:rsidR="003F5115" w:rsidRDefault="002608A1" w:rsidP="002608A1">
    <w:pPr>
      <w:pStyle w:val="Publicationdate"/>
    </w:pPr>
    <w:r w:rsidRPr="00605ABA">
      <w:t>Month Day, Year</w:t>
    </w:r>
    <w:r w:rsidR="00725B4C">
      <w:t xml:space="preserve"> </w:t>
    </w:r>
    <w:r w:rsidR="003A2E38" w:rsidRPr="00FE2AB2">
      <w:rPr>
        <w:highlight w:val="yellow"/>
      </w:rPr>
      <w:t>(</w:t>
    </w:r>
    <w:r w:rsidR="00725B4C" w:rsidRPr="00FE2AB2">
      <w:rPr>
        <w:highlight w:val="yellow"/>
      </w:rPr>
      <w:t xml:space="preserve">Double click </w:t>
    </w:r>
    <w:r w:rsidR="003A2E38" w:rsidRPr="00FE2AB2">
      <w:rPr>
        <w:highlight w:val="yellow"/>
      </w:rPr>
      <w:t xml:space="preserve">footer </w:t>
    </w:r>
    <w:r w:rsidR="00725B4C" w:rsidRPr="00FE2AB2">
      <w:rPr>
        <w:highlight w:val="yellow"/>
      </w:rPr>
      <w:t xml:space="preserve">to </w:t>
    </w:r>
    <w:r w:rsidR="003A2E38" w:rsidRPr="00FE2AB2">
      <w:rPr>
        <w:highlight w:val="yellow"/>
      </w:rPr>
      <w:t>add date)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9EC6" w14:textId="77777777" w:rsidR="00D34BCA" w:rsidRDefault="00D34BCA" w:rsidP="000A1A65">
      <w:r>
        <w:separator/>
      </w:r>
    </w:p>
    <w:p w14:paraId="70EEE206" w14:textId="77777777" w:rsidR="00D34BCA" w:rsidRDefault="00D34BCA" w:rsidP="000A1A65"/>
  </w:footnote>
  <w:footnote w:type="continuationSeparator" w:id="0">
    <w:p w14:paraId="26B555C4" w14:textId="77777777" w:rsidR="00D34BCA" w:rsidRDefault="00D34BCA" w:rsidP="000A1A65">
      <w:r>
        <w:continuationSeparator/>
      </w:r>
    </w:p>
    <w:p w14:paraId="15A80417" w14:textId="77777777" w:rsidR="00D34BCA" w:rsidRDefault="00D34BCA" w:rsidP="000A1A65"/>
  </w:footnote>
  <w:footnote w:type="continuationNotice" w:id="1">
    <w:p w14:paraId="60A8EC8B" w14:textId="77777777" w:rsidR="00D34BCA" w:rsidRDefault="00D34BCA" w:rsidP="000A1A65"/>
  </w:footnote>
  <w:footnote w:id="2">
    <w:p w14:paraId="7D74C8EE" w14:textId="31B10920" w:rsidR="00044035" w:rsidRDefault="00044035" w:rsidP="00A56EB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56EBD">
        <w:t>This is a footnote. Footnotes should be 10-point font so people can read them.</w:t>
      </w:r>
    </w:p>
  </w:footnote>
  <w:footnote w:id="3">
    <w:p w14:paraId="65F9C3DB" w14:textId="76548058" w:rsidR="00A56EBD" w:rsidRDefault="00A56EBD" w:rsidP="00A56EBD">
      <w:pPr>
        <w:pStyle w:val="FootnoteText"/>
      </w:pPr>
      <w:r>
        <w:rPr>
          <w:rStyle w:val="FootnoteReference"/>
        </w:rPr>
        <w:footnoteRef/>
      </w:r>
      <w:r>
        <w:t xml:space="preserve"> Another footnote.</w:t>
      </w:r>
    </w:p>
  </w:footnote>
  <w:footnote w:id="4">
    <w:p w14:paraId="3795FC36" w14:textId="6E0FFC71" w:rsidR="00A56EBD" w:rsidRDefault="00A56EBD" w:rsidP="00A56EBD">
      <w:pPr>
        <w:pStyle w:val="FootnoteText"/>
      </w:pPr>
      <w:r>
        <w:rPr>
          <w:rStyle w:val="FootnoteReference"/>
        </w:rPr>
        <w:footnoteRef/>
      </w:r>
      <w:r>
        <w:t xml:space="preserve"> So many footnotes!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398A"/>
    <w:multiLevelType w:val="hybridMultilevel"/>
    <w:tmpl w:val="3EC0E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C3068"/>
    <w:multiLevelType w:val="hybridMultilevel"/>
    <w:tmpl w:val="8D9A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E2425"/>
    <w:multiLevelType w:val="multilevel"/>
    <w:tmpl w:val="58587EEA"/>
    <w:numStyleLink w:val="XXXXXXXX"/>
  </w:abstractNum>
  <w:abstractNum w:abstractNumId="3" w15:restartNumberingAfterBreak="0">
    <w:nsid w:val="102D5174"/>
    <w:multiLevelType w:val="hybridMultilevel"/>
    <w:tmpl w:val="80E0B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3514E"/>
    <w:multiLevelType w:val="hybridMultilevel"/>
    <w:tmpl w:val="D870FA76"/>
    <w:lvl w:ilvl="0" w:tplc="070E0B0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8E3CE4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7A191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D053E2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128EF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D2DC0E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FAD70C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5EF48C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F22106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F5E342E"/>
    <w:multiLevelType w:val="hybridMultilevel"/>
    <w:tmpl w:val="1D24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6588F"/>
    <w:multiLevelType w:val="hybridMultilevel"/>
    <w:tmpl w:val="398E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046C4"/>
    <w:multiLevelType w:val="hybridMultilevel"/>
    <w:tmpl w:val="46BC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25CB0"/>
    <w:multiLevelType w:val="hybridMultilevel"/>
    <w:tmpl w:val="30184F6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FF5A41"/>
    <w:multiLevelType w:val="multilevel"/>
    <w:tmpl w:val="58587EEA"/>
    <w:styleLink w:val="XXXXXXXX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576" w:hanging="216"/>
      </w:pPr>
      <w:rPr>
        <w:rFonts w:ascii="Symbol" w:hAnsi="Symbol" w:hint="default"/>
        <w:color w:val="auto"/>
        <w:position w:val="3"/>
      </w:rPr>
    </w:lvl>
    <w:lvl w:ilvl="1">
      <w:start w:val="1"/>
      <w:numFmt w:val="bullet"/>
      <w:lvlText w:val=""/>
      <w:lvlJc w:val="left"/>
      <w:pPr>
        <w:ind w:left="792" w:hanging="216"/>
      </w:pPr>
      <w:rPr>
        <w:rFonts w:ascii="Symbol" w:hAnsi="Symbol" w:hint="default"/>
        <w:color w:val="auto"/>
      </w:rPr>
    </w:lvl>
    <w:lvl w:ilvl="2">
      <w:start w:val="1"/>
      <w:numFmt w:val="bullet"/>
      <w:lvlText w:val=""/>
      <w:lvlJc w:val="left"/>
      <w:pPr>
        <w:ind w:left="1008" w:hanging="216"/>
      </w:pPr>
      <w:rPr>
        <w:rFonts w:ascii="Symbol" w:hAnsi="Symbol" w:hint="default"/>
        <w:color w:val="auto"/>
        <w:position w:val="3"/>
      </w:rPr>
    </w:lvl>
    <w:lvl w:ilvl="3">
      <w:start w:val="1"/>
      <w:numFmt w:val="decimal"/>
      <w:lvlText w:val="(%4)"/>
      <w:lvlJc w:val="left"/>
      <w:pPr>
        <w:ind w:left="-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-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10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hanging="360"/>
      </w:pPr>
      <w:rPr>
        <w:rFonts w:hint="default"/>
      </w:rPr>
    </w:lvl>
  </w:abstractNum>
  <w:abstractNum w:abstractNumId="10" w15:restartNumberingAfterBreak="0">
    <w:nsid w:val="4E9A1F6E"/>
    <w:multiLevelType w:val="hybridMultilevel"/>
    <w:tmpl w:val="0204AA02"/>
    <w:lvl w:ilvl="0" w:tplc="80047F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50FC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44B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A69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24F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707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583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09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70B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24079A9"/>
    <w:multiLevelType w:val="hybridMultilevel"/>
    <w:tmpl w:val="1384324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326ECA"/>
    <w:multiLevelType w:val="hybridMultilevel"/>
    <w:tmpl w:val="7B862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A6774"/>
    <w:multiLevelType w:val="hybridMultilevel"/>
    <w:tmpl w:val="4BB26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554836">
    <w:abstractNumId w:val="4"/>
  </w:num>
  <w:num w:numId="2" w16cid:durableId="1028287976">
    <w:abstractNumId w:val="10"/>
  </w:num>
  <w:num w:numId="3" w16cid:durableId="142702262">
    <w:abstractNumId w:val="12"/>
  </w:num>
  <w:num w:numId="4" w16cid:durableId="935022662">
    <w:abstractNumId w:val="9"/>
  </w:num>
  <w:num w:numId="5" w16cid:durableId="178472235">
    <w:abstractNumId w:val="2"/>
  </w:num>
  <w:num w:numId="6" w16cid:durableId="152988880">
    <w:abstractNumId w:val="7"/>
  </w:num>
  <w:num w:numId="7" w16cid:durableId="846823087">
    <w:abstractNumId w:val="11"/>
  </w:num>
  <w:num w:numId="8" w16cid:durableId="2137403619">
    <w:abstractNumId w:val="8"/>
  </w:num>
  <w:num w:numId="9" w16cid:durableId="1262420144">
    <w:abstractNumId w:val="13"/>
  </w:num>
  <w:num w:numId="10" w16cid:durableId="1974558175">
    <w:abstractNumId w:val="0"/>
  </w:num>
  <w:num w:numId="11" w16cid:durableId="1193955660">
    <w:abstractNumId w:val="3"/>
  </w:num>
  <w:num w:numId="12" w16cid:durableId="1983926751">
    <w:abstractNumId w:val="1"/>
  </w:num>
  <w:num w:numId="13" w16cid:durableId="803155498">
    <w:abstractNumId w:val="5"/>
  </w:num>
  <w:num w:numId="14" w16cid:durableId="23096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2A"/>
    <w:rsid w:val="000007C7"/>
    <w:rsid w:val="00000EAD"/>
    <w:rsid w:val="000013D8"/>
    <w:rsid w:val="00002A46"/>
    <w:rsid w:val="000033B4"/>
    <w:rsid w:val="00003507"/>
    <w:rsid w:val="000041AB"/>
    <w:rsid w:val="00007946"/>
    <w:rsid w:val="00014EB2"/>
    <w:rsid w:val="000162EB"/>
    <w:rsid w:val="00020B58"/>
    <w:rsid w:val="00020FDA"/>
    <w:rsid w:val="00027ED9"/>
    <w:rsid w:val="00032F8C"/>
    <w:rsid w:val="000340D9"/>
    <w:rsid w:val="0004125A"/>
    <w:rsid w:val="00044035"/>
    <w:rsid w:val="00054BF0"/>
    <w:rsid w:val="000723F2"/>
    <w:rsid w:val="000910D5"/>
    <w:rsid w:val="00092357"/>
    <w:rsid w:val="00094D1A"/>
    <w:rsid w:val="00097383"/>
    <w:rsid w:val="000A1A65"/>
    <w:rsid w:val="000A563D"/>
    <w:rsid w:val="000A572A"/>
    <w:rsid w:val="000B158B"/>
    <w:rsid w:val="000B202F"/>
    <w:rsid w:val="000B25B7"/>
    <w:rsid w:val="000C08EC"/>
    <w:rsid w:val="000C0BCE"/>
    <w:rsid w:val="000C274A"/>
    <w:rsid w:val="000C3CF2"/>
    <w:rsid w:val="000C577C"/>
    <w:rsid w:val="000D0AE2"/>
    <w:rsid w:val="000D1472"/>
    <w:rsid w:val="000D3D49"/>
    <w:rsid w:val="000D6382"/>
    <w:rsid w:val="000E1247"/>
    <w:rsid w:val="000E7AAB"/>
    <w:rsid w:val="000F2E91"/>
    <w:rsid w:val="000F534B"/>
    <w:rsid w:val="000F5940"/>
    <w:rsid w:val="001027B3"/>
    <w:rsid w:val="0010399A"/>
    <w:rsid w:val="0010592F"/>
    <w:rsid w:val="00107392"/>
    <w:rsid w:val="0010742F"/>
    <w:rsid w:val="00107F9C"/>
    <w:rsid w:val="00112E02"/>
    <w:rsid w:val="001146A2"/>
    <w:rsid w:val="00115CBA"/>
    <w:rsid w:val="00117A0F"/>
    <w:rsid w:val="00120E75"/>
    <w:rsid w:val="001269D6"/>
    <w:rsid w:val="0012793A"/>
    <w:rsid w:val="001346DA"/>
    <w:rsid w:val="00135FCE"/>
    <w:rsid w:val="00141743"/>
    <w:rsid w:val="0014219C"/>
    <w:rsid w:val="00145145"/>
    <w:rsid w:val="001576A0"/>
    <w:rsid w:val="00157DB6"/>
    <w:rsid w:val="00162276"/>
    <w:rsid w:val="0016682A"/>
    <w:rsid w:val="00167258"/>
    <w:rsid w:val="00170DB5"/>
    <w:rsid w:val="00170EF7"/>
    <w:rsid w:val="001743C3"/>
    <w:rsid w:val="00175B86"/>
    <w:rsid w:val="00176CF6"/>
    <w:rsid w:val="00181853"/>
    <w:rsid w:val="001864FA"/>
    <w:rsid w:val="001875E4"/>
    <w:rsid w:val="001940C0"/>
    <w:rsid w:val="00194F04"/>
    <w:rsid w:val="00196216"/>
    <w:rsid w:val="00196A43"/>
    <w:rsid w:val="00197FDB"/>
    <w:rsid w:val="001A5002"/>
    <w:rsid w:val="001B3BF8"/>
    <w:rsid w:val="001C4FA3"/>
    <w:rsid w:val="001C6AF1"/>
    <w:rsid w:val="001D3815"/>
    <w:rsid w:val="001D5D13"/>
    <w:rsid w:val="001D76EC"/>
    <w:rsid w:val="001E5970"/>
    <w:rsid w:val="001E5F08"/>
    <w:rsid w:val="001F02D2"/>
    <w:rsid w:val="001F3454"/>
    <w:rsid w:val="001F3DD3"/>
    <w:rsid w:val="001F3F25"/>
    <w:rsid w:val="002039F0"/>
    <w:rsid w:val="00204C5E"/>
    <w:rsid w:val="0020609B"/>
    <w:rsid w:val="00212CC1"/>
    <w:rsid w:val="00213E8C"/>
    <w:rsid w:val="00214B52"/>
    <w:rsid w:val="00223710"/>
    <w:rsid w:val="00224680"/>
    <w:rsid w:val="00234AE2"/>
    <w:rsid w:val="00234FB0"/>
    <w:rsid w:val="00243047"/>
    <w:rsid w:val="00251A39"/>
    <w:rsid w:val="00251D95"/>
    <w:rsid w:val="0025362B"/>
    <w:rsid w:val="002608A1"/>
    <w:rsid w:val="002629BC"/>
    <w:rsid w:val="00270BFB"/>
    <w:rsid w:val="002736A4"/>
    <w:rsid w:val="0027490F"/>
    <w:rsid w:val="002809D8"/>
    <w:rsid w:val="00283D6A"/>
    <w:rsid w:val="00285B96"/>
    <w:rsid w:val="002917AF"/>
    <w:rsid w:val="00291D80"/>
    <w:rsid w:val="0029532D"/>
    <w:rsid w:val="002A1BC1"/>
    <w:rsid w:val="002B1CA6"/>
    <w:rsid w:val="002D0B9A"/>
    <w:rsid w:val="002D2432"/>
    <w:rsid w:val="002D2FBD"/>
    <w:rsid w:val="002D3982"/>
    <w:rsid w:val="002D448C"/>
    <w:rsid w:val="002D4672"/>
    <w:rsid w:val="002D4D63"/>
    <w:rsid w:val="002D7628"/>
    <w:rsid w:val="002E0CD5"/>
    <w:rsid w:val="002E67FD"/>
    <w:rsid w:val="002F2A02"/>
    <w:rsid w:val="002F76A3"/>
    <w:rsid w:val="0030166C"/>
    <w:rsid w:val="0030550F"/>
    <w:rsid w:val="003104A9"/>
    <w:rsid w:val="00313719"/>
    <w:rsid w:val="00315D2E"/>
    <w:rsid w:val="00320645"/>
    <w:rsid w:val="00326958"/>
    <w:rsid w:val="00332580"/>
    <w:rsid w:val="003461CF"/>
    <w:rsid w:val="00347E2B"/>
    <w:rsid w:val="003516AB"/>
    <w:rsid w:val="00357D6A"/>
    <w:rsid w:val="00360D99"/>
    <w:rsid w:val="00361B13"/>
    <w:rsid w:val="00364817"/>
    <w:rsid w:val="00365985"/>
    <w:rsid w:val="0037027A"/>
    <w:rsid w:val="00371909"/>
    <w:rsid w:val="003750B9"/>
    <w:rsid w:val="00380994"/>
    <w:rsid w:val="00381FFA"/>
    <w:rsid w:val="003820AF"/>
    <w:rsid w:val="00382410"/>
    <w:rsid w:val="00382AFF"/>
    <w:rsid w:val="003835FA"/>
    <w:rsid w:val="00385D74"/>
    <w:rsid w:val="0038782A"/>
    <w:rsid w:val="00390B1C"/>
    <w:rsid w:val="00392D20"/>
    <w:rsid w:val="003948E7"/>
    <w:rsid w:val="003964A3"/>
    <w:rsid w:val="003A2E38"/>
    <w:rsid w:val="003A564C"/>
    <w:rsid w:val="003A5DE3"/>
    <w:rsid w:val="003B47D0"/>
    <w:rsid w:val="003B541E"/>
    <w:rsid w:val="003B6883"/>
    <w:rsid w:val="003C3134"/>
    <w:rsid w:val="003C473B"/>
    <w:rsid w:val="003C5EB6"/>
    <w:rsid w:val="003D2B11"/>
    <w:rsid w:val="003D51B7"/>
    <w:rsid w:val="003F069F"/>
    <w:rsid w:val="003F2F13"/>
    <w:rsid w:val="003F42A7"/>
    <w:rsid w:val="003F5115"/>
    <w:rsid w:val="003F6545"/>
    <w:rsid w:val="00401418"/>
    <w:rsid w:val="00402B31"/>
    <w:rsid w:val="00405432"/>
    <w:rsid w:val="004067F9"/>
    <w:rsid w:val="00407F53"/>
    <w:rsid w:val="00413397"/>
    <w:rsid w:val="0041365C"/>
    <w:rsid w:val="004139EC"/>
    <w:rsid w:val="00414F32"/>
    <w:rsid w:val="004254A7"/>
    <w:rsid w:val="00426C5D"/>
    <w:rsid w:val="004276CB"/>
    <w:rsid w:val="004310E4"/>
    <w:rsid w:val="004411B0"/>
    <w:rsid w:val="00445E7F"/>
    <w:rsid w:val="00450DA1"/>
    <w:rsid w:val="004513E5"/>
    <w:rsid w:val="00454B82"/>
    <w:rsid w:val="004574EA"/>
    <w:rsid w:val="00470061"/>
    <w:rsid w:val="004716A2"/>
    <w:rsid w:val="00471E35"/>
    <w:rsid w:val="00474082"/>
    <w:rsid w:val="00474871"/>
    <w:rsid w:val="00476245"/>
    <w:rsid w:val="00480A5C"/>
    <w:rsid w:val="00483705"/>
    <w:rsid w:val="00484481"/>
    <w:rsid w:val="004852EC"/>
    <w:rsid w:val="00485BAD"/>
    <w:rsid w:val="00485EE3"/>
    <w:rsid w:val="0049156E"/>
    <w:rsid w:val="00492C85"/>
    <w:rsid w:val="004941D2"/>
    <w:rsid w:val="004B675A"/>
    <w:rsid w:val="004B7322"/>
    <w:rsid w:val="004B7C11"/>
    <w:rsid w:val="004C1206"/>
    <w:rsid w:val="004C1E50"/>
    <w:rsid w:val="004C267E"/>
    <w:rsid w:val="004C55B6"/>
    <w:rsid w:val="004D2A4C"/>
    <w:rsid w:val="004D509D"/>
    <w:rsid w:val="004D54BE"/>
    <w:rsid w:val="004D611D"/>
    <w:rsid w:val="004E1643"/>
    <w:rsid w:val="004E1DED"/>
    <w:rsid w:val="004E2CEC"/>
    <w:rsid w:val="004E319A"/>
    <w:rsid w:val="004E7B90"/>
    <w:rsid w:val="004F0312"/>
    <w:rsid w:val="004F30CB"/>
    <w:rsid w:val="005032EA"/>
    <w:rsid w:val="0050444D"/>
    <w:rsid w:val="005045F7"/>
    <w:rsid w:val="00504CBC"/>
    <w:rsid w:val="00505F2A"/>
    <w:rsid w:val="005113AA"/>
    <w:rsid w:val="00511C30"/>
    <w:rsid w:val="00512FE4"/>
    <w:rsid w:val="005170AC"/>
    <w:rsid w:val="005213F3"/>
    <w:rsid w:val="0053115F"/>
    <w:rsid w:val="00531579"/>
    <w:rsid w:val="005319B4"/>
    <w:rsid w:val="005339A1"/>
    <w:rsid w:val="00543846"/>
    <w:rsid w:val="00545074"/>
    <w:rsid w:val="0054588C"/>
    <w:rsid w:val="005519AE"/>
    <w:rsid w:val="0055460E"/>
    <w:rsid w:val="0056459A"/>
    <w:rsid w:val="005649B9"/>
    <w:rsid w:val="00595249"/>
    <w:rsid w:val="00596405"/>
    <w:rsid w:val="005A01EB"/>
    <w:rsid w:val="005A6540"/>
    <w:rsid w:val="005B3A41"/>
    <w:rsid w:val="005B51CF"/>
    <w:rsid w:val="005B76D2"/>
    <w:rsid w:val="005C65F7"/>
    <w:rsid w:val="005E06A8"/>
    <w:rsid w:val="005E1AE7"/>
    <w:rsid w:val="005E3451"/>
    <w:rsid w:val="005E40CB"/>
    <w:rsid w:val="005F12AE"/>
    <w:rsid w:val="005F16A2"/>
    <w:rsid w:val="005F240E"/>
    <w:rsid w:val="00605ABA"/>
    <w:rsid w:val="00606807"/>
    <w:rsid w:val="006109C5"/>
    <w:rsid w:val="00611414"/>
    <w:rsid w:val="00612C51"/>
    <w:rsid w:val="006167A3"/>
    <w:rsid w:val="006228E6"/>
    <w:rsid w:val="006231C3"/>
    <w:rsid w:val="00631B1E"/>
    <w:rsid w:val="00632B09"/>
    <w:rsid w:val="00637E28"/>
    <w:rsid w:val="006473A1"/>
    <w:rsid w:val="0065295E"/>
    <w:rsid w:val="00653001"/>
    <w:rsid w:val="006538EA"/>
    <w:rsid w:val="00655B24"/>
    <w:rsid w:val="00660743"/>
    <w:rsid w:val="0066119D"/>
    <w:rsid w:val="00662F2A"/>
    <w:rsid w:val="00664DC0"/>
    <w:rsid w:val="00665F06"/>
    <w:rsid w:val="0067651D"/>
    <w:rsid w:val="0068416D"/>
    <w:rsid w:val="006A0487"/>
    <w:rsid w:val="006A1A31"/>
    <w:rsid w:val="006A41A0"/>
    <w:rsid w:val="006B101A"/>
    <w:rsid w:val="006B1D4B"/>
    <w:rsid w:val="006B6D38"/>
    <w:rsid w:val="006B6F0D"/>
    <w:rsid w:val="006B770F"/>
    <w:rsid w:val="006B7C4C"/>
    <w:rsid w:val="006C23AC"/>
    <w:rsid w:val="006D3CD2"/>
    <w:rsid w:val="006D4030"/>
    <w:rsid w:val="006D6E9C"/>
    <w:rsid w:val="006E0630"/>
    <w:rsid w:val="006E0A0C"/>
    <w:rsid w:val="006E19ED"/>
    <w:rsid w:val="006E2F1B"/>
    <w:rsid w:val="006F36AD"/>
    <w:rsid w:val="006F7298"/>
    <w:rsid w:val="006F7A10"/>
    <w:rsid w:val="007016B4"/>
    <w:rsid w:val="00705175"/>
    <w:rsid w:val="00707F07"/>
    <w:rsid w:val="00725B4C"/>
    <w:rsid w:val="00726AE2"/>
    <w:rsid w:val="007274BF"/>
    <w:rsid w:val="00731A4D"/>
    <w:rsid w:val="007324C2"/>
    <w:rsid w:val="00734711"/>
    <w:rsid w:val="00735460"/>
    <w:rsid w:val="00745BBE"/>
    <w:rsid w:val="007465BF"/>
    <w:rsid w:val="00746C49"/>
    <w:rsid w:val="007539E5"/>
    <w:rsid w:val="007720AD"/>
    <w:rsid w:val="00773FEA"/>
    <w:rsid w:val="00777311"/>
    <w:rsid w:val="00780527"/>
    <w:rsid w:val="00785349"/>
    <w:rsid w:val="007866B9"/>
    <w:rsid w:val="00795F12"/>
    <w:rsid w:val="007965E8"/>
    <w:rsid w:val="00796D85"/>
    <w:rsid w:val="007B5CFA"/>
    <w:rsid w:val="007C04DD"/>
    <w:rsid w:val="007C1577"/>
    <w:rsid w:val="007C6CC8"/>
    <w:rsid w:val="007D0FA7"/>
    <w:rsid w:val="007D333D"/>
    <w:rsid w:val="007D4BD5"/>
    <w:rsid w:val="007D73DA"/>
    <w:rsid w:val="007D740A"/>
    <w:rsid w:val="007E456B"/>
    <w:rsid w:val="007F4F8A"/>
    <w:rsid w:val="007F50E2"/>
    <w:rsid w:val="007F521C"/>
    <w:rsid w:val="00803DD2"/>
    <w:rsid w:val="00812183"/>
    <w:rsid w:val="00813078"/>
    <w:rsid w:val="00815423"/>
    <w:rsid w:val="00815C0B"/>
    <w:rsid w:val="00817C2C"/>
    <w:rsid w:val="00822447"/>
    <w:rsid w:val="0082290B"/>
    <w:rsid w:val="008261CB"/>
    <w:rsid w:val="008262BA"/>
    <w:rsid w:val="0082662A"/>
    <w:rsid w:val="00827677"/>
    <w:rsid w:val="008325C9"/>
    <w:rsid w:val="00834E69"/>
    <w:rsid w:val="00835A2B"/>
    <w:rsid w:val="00840BE2"/>
    <w:rsid w:val="00840E9D"/>
    <w:rsid w:val="00844A17"/>
    <w:rsid w:val="008466B3"/>
    <w:rsid w:val="008473BC"/>
    <w:rsid w:val="00860987"/>
    <w:rsid w:val="00863E0B"/>
    <w:rsid w:val="00864A12"/>
    <w:rsid w:val="00877047"/>
    <w:rsid w:val="00881194"/>
    <w:rsid w:val="00890298"/>
    <w:rsid w:val="008971A5"/>
    <w:rsid w:val="00897DF3"/>
    <w:rsid w:val="008A09FB"/>
    <w:rsid w:val="008A1D14"/>
    <w:rsid w:val="008B6A11"/>
    <w:rsid w:val="008B79EE"/>
    <w:rsid w:val="008C2DC7"/>
    <w:rsid w:val="008C679A"/>
    <w:rsid w:val="008C72E1"/>
    <w:rsid w:val="008D3386"/>
    <w:rsid w:val="008D483B"/>
    <w:rsid w:val="008D4ABD"/>
    <w:rsid w:val="008D7720"/>
    <w:rsid w:val="008E2653"/>
    <w:rsid w:val="008E44E5"/>
    <w:rsid w:val="008E7F97"/>
    <w:rsid w:val="008F0C15"/>
    <w:rsid w:val="008F4891"/>
    <w:rsid w:val="00903FAB"/>
    <w:rsid w:val="00904FB5"/>
    <w:rsid w:val="009058CA"/>
    <w:rsid w:val="00905A99"/>
    <w:rsid w:val="009060EE"/>
    <w:rsid w:val="00907437"/>
    <w:rsid w:val="009230C3"/>
    <w:rsid w:val="0092414E"/>
    <w:rsid w:val="009266BC"/>
    <w:rsid w:val="00932755"/>
    <w:rsid w:val="009378A4"/>
    <w:rsid w:val="00947D12"/>
    <w:rsid w:val="009579B3"/>
    <w:rsid w:val="009620E7"/>
    <w:rsid w:val="0096332A"/>
    <w:rsid w:val="00964345"/>
    <w:rsid w:val="0097057F"/>
    <w:rsid w:val="00970D97"/>
    <w:rsid w:val="009758E1"/>
    <w:rsid w:val="00981E2C"/>
    <w:rsid w:val="00982291"/>
    <w:rsid w:val="00984500"/>
    <w:rsid w:val="00985ED0"/>
    <w:rsid w:val="009877A5"/>
    <w:rsid w:val="0098780A"/>
    <w:rsid w:val="0099342D"/>
    <w:rsid w:val="00995004"/>
    <w:rsid w:val="00995F70"/>
    <w:rsid w:val="009B0D77"/>
    <w:rsid w:val="009B2FB5"/>
    <w:rsid w:val="009C209C"/>
    <w:rsid w:val="009D13D6"/>
    <w:rsid w:val="009D2C44"/>
    <w:rsid w:val="009D3096"/>
    <w:rsid w:val="009D3A0B"/>
    <w:rsid w:val="009D4A03"/>
    <w:rsid w:val="009D4AC8"/>
    <w:rsid w:val="009D56B0"/>
    <w:rsid w:val="009D6038"/>
    <w:rsid w:val="009E39E5"/>
    <w:rsid w:val="009E401E"/>
    <w:rsid w:val="009E4696"/>
    <w:rsid w:val="009E72BE"/>
    <w:rsid w:val="009F048F"/>
    <w:rsid w:val="009F688E"/>
    <w:rsid w:val="00A0074B"/>
    <w:rsid w:val="00A01F78"/>
    <w:rsid w:val="00A062BE"/>
    <w:rsid w:val="00A106B5"/>
    <w:rsid w:val="00A10A3D"/>
    <w:rsid w:val="00A15ED2"/>
    <w:rsid w:val="00A218B2"/>
    <w:rsid w:val="00A22607"/>
    <w:rsid w:val="00A24F9D"/>
    <w:rsid w:val="00A26272"/>
    <w:rsid w:val="00A3334C"/>
    <w:rsid w:val="00A33B33"/>
    <w:rsid w:val="00A41413"/>
    <w:rsid w:val="00A43E75"/>
    <w:rsid w:val="00A45D3A"/>
    <w:rsid w:val="00A51518"/>
    <w:rsid w:val="00A56EBD"/>
    <w:rsid w:val="00A57B18"/>
    <w:rsid w:val="00A65778"/>
    <w:rsid w:val="00A81184"/>
    <w:rsid w:val="00A838F3"/>
    <w:rsid w:val="00A83D2C"/>
    <w:rsid w:val="00AA0529"/>
    <w:rsid w:val="00AA0789"/>
    <w:rsid w:val="00AA286E"/>
    <w:rsid w:val="00AA2ECE"/>
    <w:rsid w:val="00AA51F3"/>
    <w:rsid w:val="00AB27CA"/>
    <w:rsid w:val="00AC5616"/>
    <w:rsid w:val="00AD489E"/>
    <w:rsid w:val="00AD69D8"/>
    <w:rsid w:val="00AE09C0"/>
    <w:rsid w:val="00AE1197"/>
    <w:rsid w:val="00AE3B00"/>
    <w:rsid w:val="00AF1C8D"/>
    <w:rsid w:val="00AF23D4"/>
    <w:rsid w:val="00AF4D5C"/>
    <w:rsid w:val="00AF7B7A"/>
    <w:rsid w:val="00B0211C"/>
    <w:rsid w:val="00B0351F"/>
    <w:rsid w:val="00B0381C"/>
    <w:rsid w:val="00B03AF2"/>
    <w:rsid w:val="00B07E9E"/>
    <w:rsid w:val="00B203A9"/>
    <w:rsid w:val="00B25365"/>
    <w:rsid w:val="00B26045"/>
    <w:rsid w:val="00B3440D"/>
    <w:rsid w:val="00B3692A"/>
    <w:rsid w:val="00B36C6C"/>
    <w:rsid w:val="00B41558"/>
    <w:rsid w:val="00B5064B"/>
    <w:rsid w:val="00B506DC"/>
    <w:rsid w:val="00B63823"/>
    <w:rsid w:val="00B64035"/>
    <w:rsid w:val="00B65E96"/>
    <w:rsid w:val="00B670F3"/>
    <w:rsid w:val="00B710FF"/>
    <w:rsid w:val="00B7443B"/>
    <w:rsid w:val="00B81A40"/>
    <w:rsid w:val="00B82C1B"/>
    <w:rsid w:val="00B83A12"/>
    <w:rsid w:val="00B92877"/>
    <w:rsid w:val="00B936BD"/>
    <w:rsid w:val="00B96A7E"/>
    <w:rsid w:val="00BA258E"/>
    <w:rsid w:val="00BC19F4"/>
    <w:rsid w:val="00BC4001"/>
    <w:rsid w:val="00BD04CE"/>
    <w:rsid w:val="00BD12B3"/>
    <w:rsid w:val="00BD19D6"/>
    <w:rsid w:val="00BD35A7"/>
    <w:rsid w:val="00BE0138"/>
    <w:rsid w:val="00BE1A94"/>
    <w:rsid w:val="00BE1F01"/>
    <w:rsid w:val="00BE3880"/>
    <w:rsid w:val="00BE4B02"/>
    <w:rsid w:val="00BE771B"/>
    <w:rsid w:val="00BF0F29"/>
    <w:rsid w:val="00C00B98"/>
    <w:rsid w:val="00C01EA8"/>
    <w:rsid w:val="00C072B1"/>
    <w:rsid w:val="00C11A11"/>
    <w:rsid w:val="00C11B9A"/>
    <w:rsid w:val="00C150A9"/>
    <w:rsid w:val="00C22F20"/>
    <w:rsid w:val="00C239BA"/>
    <w:rsid w:val="00C23B45"/>
    <w:rsid w:val="00C3251F"/>
    <w:rsid w:val="00C32A19"/>
    <w:rsid w:val="00C40D2C"/>
    <w:rsid w:val="00C41846"/>
    <w:rsid w:val="00C41852"/>
    <w:rsid w:val="00C42D1D"/>
    <w:rsid w:val="00C42DE2"/>
    <w:rsid w:val="00C462F4"/>
    <w:rsid w:val="00C505BE"/>
    <w:rsid w:val="00C50AB5"/>
    <w:rsid w:val="00C51552"/>
    <w:rsid w:val="00C5357F"/>
    <w:rsid w:val="00C55DCC"/>
    <w:rsid w:val="00C56B91"/>
    <w:rsid w:val="00C6175A"/>
    <w:rsid w:val="00C632AC"/>
    <w:rsid w:val="00C70A92"/>
    <w:rsid w:val="00C70F50"/>
    <w:rsid w:val="00C742EB"/>
    <w:rsid w:val="00C75FB7"/>
    <w:rsid w:val="00C76F54"/>
    <w:rsid w:val="00C77839"/>
    <w:rsid w:val="00C80B44"/>
    <w:rsid w:val="00C84A2A"/>
    <w:rsid w:val="00C8788D"/>
    <w:rsid w:val="00CB2953"/>
    <w:rsid w:val="00CB2DDE"/>
    <w:rsid w:val="00CB646F"/>
    <w:rsid w:val="00CB6C61"/>
    <w:rsid w:val="00CC4D6B"/>
    <w:rsid w:val="00CC5D0C"/>
    <w:rsid w:val="00CC5D83"/>
    <w:rsid w:val="00CC633A"/>
    <w:rsid w:val="00CD4D2B"/>
    <w:rsid w:val="00CD526B"/>
    <w:rsid w:val="00CD681C"/>
    <w:rsid w:val="00CE0D15"/>
    <w:rsid w:val="00CF060D"/>
    <w:rsid w:val="00CF2D50"/>
    <w:rsid w:val="00CF4F88"/>
    <w:rsid w:val="00CF5DAD"/>
    <w:rsid w:val="00CF6AFD"/>
    <w:rsid w:val="00CF7401"/>
    <w:rsid w:val="00D01F1B"/>
    <w:rsid w:val="00D04240"/>
    <w:rsid w:val="00D06AD7"/>
    <w:rsid w:val="00D13716"/>
    <w:rsid w:val="00D15E17"/>
    <w:rsid w:val="00D166C0"/>
    <w:rsid w:val="00D234F0"/>
    <w:rsid w:val="00D23BD4"/>
    <w:rsid w:val="00D24ABB"/>
    <w:rsid w:val="00D30FA4"/>
    <w:rsid w:val="00D33729"/>
    <w:rsid w:val="00D33B1C"/>
    <w:rsid w:val="00D33F10"/>
    <w:rsid w:val="00D34BCA"/>
    <w:rsid w:val="00D3547F"/>
    <w:rsid w:val="00D37C16"/>
    <w:rsid w:val="00D41AE9"/>
    <w:rsid w:val="00D42AD1"/>
    <w:rsid w:val="00D47AE1"/>
    <w:rsid w:val="00D60A78"/>
    <w:rsid w:val="00D61F33"/>
    <w:rsid w:val="00D6273E"/>
    <w:rsid w:val="00D65899"/>
    <w:rsid w:val="00D72AB3"/>
    <w:rsid w:val="00D7332F"/>
    <w:rsid w:val="00D73FF7"/>
    <w:rsid w:val="00D80ECB"/>
    <w:rsid w:val="00D944CF"/>
    <w:rsid w:val="00D97F32"/>
    <w:rsid w:val="00DA2F01"/>
    <w:rsid w:val="00DA2F2F"/>
    <w:rsid w:val="00DB1198"/>
    <w:rsid w:val="00DB1CFE"/>
    <w:rsid w:val="00DB493D"/>
    <w:rsid w:val="00DB4CD1"/>
    <w:rsid w:val="00DB5553"/>
    <w:rsid w:val="00DB5B46"/>
    <w:rsid w:val="00DB5B55"/>
    <w:rsid w:val="00DC71D7"/>
    <w:rsid w:val="00DC7377"/>
    <w:rsid w:val="00DD3505"/>
    <w:rsid w:val="00DE3176"/>
    <w:rsid w:val="00DE529C"/>
    <w:rsid w:val="00DE5586"/>
    <w:rsid w:val="00DE690F"/>
    <w:rsid w:val="00DF5A4C"/>
    <w:rsid w:val="00E06791"/>
    <w:rsid w:val="00E0715A"/>
    <w:rsid w:val="00E14FEF"/>
    <w:rsid w:val="00E22121"/>
    <w:rsid w:val="00E31072"/>
    <w:rsid w:val="00E32F55"/>
    <w:rsid w:val="00E375F4"/>
    <w:rsid w:val="00E413F4"/>
    <w:rsid w:val="00E41904"/>
    <w:rsid w:val="00E44686"/>
    <w:rsid w:val="00E45579"/>
    <w:rsid w:val="00E455CD"/>
    <w:rsid w:val="00E50C79"/>
    <w:rsid w:val="00E516A2"/>
    <w:rsid w:val="00E55C14"/>
    <w:rsid w:val="00E609E2"/>
    <w:rsid w:val="00E61766"/>
    <w:rsid w:val="00E645DC"/>
    <w:rsid w:val="00E67E20"/>
    <w:rsid w:val="00E703B4"/>
    <w:rsid w:val="00E71C93"/>
    <w:rsid w:val="00E726A3"/>
    <w:rsid w:val="00E72F09"/>
    <w:rsid w:val="00E73F19"/>
    <w:rsid w:val="00E76C40"/>
    <w:rsid w:val="00E76CC5"/>
    <w:rsid w:val="00E90E91"/>
    <w:rsid w:val="00E969DF"/>
    <w:rsid w:val="00EA00B5"/>
    <w:rsid w:val="00EA0640"/>
    <w:rsid w:val="00EA4717"/>
    <w:rsid w:val="00EA4BBD"/>
    <w:rsid w:val="00EA6836"/>
    <w:rsid w:val="00EA7C9A"/>
    <w:rsid w:val="00EB0025"/>
    <w:rsid w:val="00EB0F72"/>
    <w:rsid w:val="00EB1B17"/>
    <w:rsid w:val="00EB501D"/>
    <w:rsid w:val="00EC2A14"/>
    <w:rsid w:val="00EC34BD"/>
    <w:rsid w:val="00EC36B4"/>
    <w:rsid w:val="00EC4E6F"/>
    <w:rsid w:val="00EC6218"/>
    <w:rsid w:val="00ED114E"/>
    <w:rsid w:val="00ED1B1E"/>
    <w:rsid w:val="00ED7758"/>
    <w:rsid w:val="00EE0101"/>
    <w:rsid w:val="00EE0971"/>
    <w:rsid w:val="00EE0A7B"/>
    <w:rsid w:val="00EE0AC4"/>
    <w:rsid w:val="00EE3025"/>
    <w:rsid w:val="00EE3B4A"/>
    <w:rsid w:val="00EE4E68"/>
    <w:rsid w:val="00EF25E9"/>
    <w:rsid w:val="00EF31A0"/>
    <w:rsid w:val="00EF458D"/>
    <w:rsid w:val="00EF5507"/>
    <w:rsid w:val="00F00834"/>
    <w:rsid w:val="00F00AAA"/>
    <w:rsid w:val="00F047C1"/>
    <w:rsid w:val="00F11710"/>
    <w:rsid w:val="00F120FF"/>
    <w:rsid w:val="00F1218F"/>
    <w:rsid w:val="00F21E76"/>
    <w:rsid w:val="00F22819"/>
    <w:rsid w:val="00F22C02"/>
    <w:rsid w:val="00F22F2C"/>
    <w:rsid w:val="00F2321D"/>
    <w:rsid w:val="00F25072"/>
    <w:rsid w:val="00F25468"/>
    <w:rsid w:val="00F306C1"/>
    <w:rsid w:val="00F3318A"/>
    <w:rsid w:val="00F45252"/>
    <w:rsid w:val="00F454C6"/>
    <w:rsid w:val="00F46E28"/>
    <w:rsid w:val="00F60E63"/>
    <w:rsid w:val="00F60F94"/>
    <w:rsid w:val="00F7056E"/>
    <w:rsid w:val="00F74CA4"/>
    <w:rsid w:val="00F81E14"/>
    <w:rsid w:val="00F923F1"/>
    <w:rsid w:val="00F929A5"/>
    <w:rsid w:val="00FA0C76"/>
    <w:rsid w:val="00FA39FE"/>
    <w:rsid w:val="00FA42F9"/>
    <w:rsid w:val="00FA5EC6"/>
    <w:rsid w:val="00FB1441"/>
    <w:rsid w:val="00FB42A5"/>
    <w:rsid w:val="00FB52D4"/>
    <w:rsid w:val="00FB7D79"/>
    <w:rsid w:val="00FC08F5"/>
    <w:rsid w:val="00FC0EE9"/>
    <w:rsid w:val="00FD543C"/>
    <w:rsid w:val="00FE140C"/>
    <w:rsid w:val="00FE1663"/>
    <w:rsid w:val="00FE2AB2"/>
    <w:rsid w:val="00FE6531"/>
    <w:rsid w:val="00FF12B8"/>
    <w:rsid w:val="00FF253D"/>
    <w:rsid w:val="00FF2938"/>
    <w:rsid w:val="00FF2FFF"/>
    <w:rsid w:val="00FF3AFD"/>
    <w:rsid w:val="00FF467C"/>
    <w:rsid w:val="00FF55A9"/>
    <w:rsid w:val="00FF55C1"/>
    <w:rsid w:val="00FF668F"/>
    <w:rsid w:val="0709E726"/>
    <w:rsid w:val="394025AB"/>
    <w:rsid w:val="46A0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D0C14"/>
  <w15:chartTrackingRefBased/>
  <w15:docId w15:val="{B5E0D697-D56B-4EAA-8AA5-94D5CC00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/>
    <w:lsdException w:name="Intense Reference" w:semiHidden="1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text"/>
    <w:uiPriority w:val="4"/>
    <w:qFormat/>
    <w:rsid w:val="002D4D63"/>
    <w:rPr>
      <w:rFonts w:cstheme="minorHAnsi"/>
    </w:rPr>
  </w:style>
  <w:style w:type="paragraph" w:styleId="Heading1">
    <w:name w:val="heading 1"/>
    <w:basedOn w:val="Heading2"/>
    <w:next w:val="Normal"/>
    <w:link w:val="Heading1Char"/>
    <w:uiPriority w:val="5"/>
    <w:qFormat/>
    <w:rsid w:val="00985ED0"/>
    <w:pPr>
      <w:spacing w:before="360" w:after="240"/>
      <w:outlineLvl w:val="0"/>
    </w:pPr>
    <w:rPr>
      <w:rFonts w:ascii="Segoe UI" w:hAnsi="Segoe UI" w:cs="Segoe UI"/>
      <w:bCs w:val="0"/>
      <w:color w:val="0779A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6"/>
    <w:qFormat/>
    <w:rsid w:val="00985ED0"/>
    <w:pPr>
      <w:spacing w:before="240" w:after="120"/>
      <w:outlineLvl w:val="1"/>
    </w:pPr>
    <w:rPr>
      <w:b/>
      <w:b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7"/>
    <w:qFormat/>
    <w:rsid w:val="00C51552"/>
    <w:pPr>
      <w:spacing w:after="120"/>
      <w:outlineLvl w:val="2"/>
    </w:pPr>
    <w:rPr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8"/>
    <w:qFormat/>
    <w:rsid w:val="00C51552"/>
    <w:pPr>
      <w:spacing w:after="120"/>
      <w:outlineLvl w:val="3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985ED0"/>
    <w:rPr>
      <w:rFonts w:ascii="Segoe UI" w:hAnsi="Segoe UI" w:cs="Segoe UI"/>
      <w:b/>
      <w:color w:val="0779AA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"/>
    <w:qFormat/>
    <w:rsid w:val="006109C5"/>
    <w:pPr>
      <w:numPr>
        <w:ilvl w:val="1"/>
      </w:numPr>
      <w:pBdr>
        <w:bottom w:val="single" w:sz="48" w:space="6" w:color="FFD12E"/>
      </w:pBdr>
    </w:pPr>
    <w:rPr>
      <w:rFonts w:eastAsiaTheme="minorEastAsia"/>
      <w:b/>
      <w:color w:val="0779AA"/>
      <w:spacing w:val="15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"/>
    <w:rsid w:val="00E67E20"/>
    <w:rPr>
      <w:rFonts w:eastAsiaTheme="minorEastAsia" w:cstheme="minorHAnsi"/>
      <w:b/>
      <w:color w:val="0779AA"/>
      <w:spacing w:val="15"/>
      <w:sz w:val="40"/>
      <w:szCs w:val="40"/>
    </w:rPr>
  </w:style>
  <w:style w:type="paragraph" w:styleId="Title">
    <w:name w:val="Title"/>
    <w:basedOn w:val="Normal"/>
    <w:next w:val="Normal"/>
    <w:link w:val="TitleChar"/>
    <w:qFormat/>
    <w:rsid w:val="006109C5"/>
    <w:pPr>
      <w:spacing w:after="0" w:line="240" w:lineRule="auto"/>
      <w:contextualSpacing/>
    </w:pPr>
    <w:rPr>
      <w:rFonts w:ascii="Segoe UI" w:eastAsiaTheme="majorEastAsia" w:hAnsi="Segoe UI" w:cs="Segoe UI"/>
      <w:b/>
      <w:color w:val="0F426B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67E20"/>
    <w:rPr>
      <w:rFonts w:ascii="Segoe UI" w:eastAsiaTheme="majorEastAsia" w:hAnsi="Segoe UI" w:cs="Segoe UI"/>
      <w:b/>
      <w:color w:val="0F426B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6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6A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6"/>
    <w:rsid w:val="00985ED0"/>
    <w:rPr>
      <w:rFonts w:cstheme="minorHAnsi"/>
      <w:b/>
      <w:bCs/>
      <w:sz w:val="32"/>
      <w:szCs w:val="28"/>
    </w:rPr>
  </w:style>
  <w:style w:type="paragraph" w:styleId="TOCHeading">
    <w:name w:val="TOC Heading"/>
    <w:basedOn w:val="Normal"/>
    <w:next w:val="Normal"/>
    <w:uiPriority w:val="38"/>
    <w:qFormat/>
    <w:rsid w:val="00984500"/>
    <w:rPr>
      <w:rFonts w:ascii="Segoe UI" w:hAnsi="Segoe UI" w:cs="Segoe UI"/>
      <w:b/>
      <w:bCs/>
      <w:color w:val="0779AA"/>
      <w:sz w:val="40"/>
      <w:szCs w:val="40"/>
    </w:rPr>
  </w:style>
  <w:style w:type="paragraph" w:styleId="TOC2">
    <w:name w:val="toc 2"/>
    <w:basedOn w:val="Normal"/>
    <w:next w:val="Normal"/>
    <w:autoRedefine/>
    <w:uiPriority w:val="39"/>
    <w:rsid w:val="00B64035"/>
    <w:pPr>
      <w:spacing w:after="60" w:line="259" w:lineRule="auto"/>
      <w:ind w:left="216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rsid w:val="000F2E91"/>
    <w:pPr>
      <w:spacing w:after="60" w:line="259" w:lineRule="auto"/>
    </w:pPr>
    <w:rPr>
      <w:rFonts w:eastAsiaTheme="minorEastAsia"/>
      <w:b/>
    </w:rPr>
  </w:style>
  <w:style w:type="paragraph" w:styleId="TOC3">
    <w:name w:val="toc 3"/>
    <w:basedOn w:val="Normal"/>
    <w:next w:val="Normal"/>
    <w:autoRedefine/>
    <w:uiPriority w:val="39"/>
    <w:rsid w:val="00B64035"/>
    <w:pPr>
      <w:spacing w:after="60" w:line="259" w:lineRule="auto"/>
      <w:ind w:left="446"/>
    </w:pPr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7"/>
    <w:rsid w:val="00470061"/>
    <w:rPr>
      <w:rFonts w:cstheme="minorHAnsi"/>
      <w:b/>
      <w:bCs/>
      <w:sz w:val="28"/>
      <w:szCs w:val="24"/>
    </w:rPr>
  </w:style>
  <w:style w:type="character" w:styleId="Hyperlink">
    <w:name w:val="Hyperlink"/>
    <w:basedOn w:val="DefaultParagraphFont"/>
    <w:uiPriority w:val="99"/>
    <w:rsid w:val="00DC71D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342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564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73BC"/>
    <w:rPr>
      <w:rFonts w:cstheme="minorHAnsi"/>
    </w:rPr>
  </w:style>
  <w:style w:type="paragraph" w:styleId="Footer">
    <w:name w:val="footer"/>
    <w:basedOn w:val="Normal"/>
    <w:link w:val="FooterChar"/>
    <w:uiPriority w:val="30"/>
    <w:rsid w:val="000A1A65"/>
    <w:pPr>
      <w:tabs>
        <w:tab w:val="center" w:pos="4680"/>
        <w:tab w:val="right" w:pos="9360"/>
      </w:tabs>
      <w:spacing w:after="0" w:line="240" w:lineRule="auto"/>
    </w:pPr>
    <w:rPr>
      <w:noProof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30"/>
    <w:rsid w:val="000F534B"/>
    <w:rPr>
      <w:rFonts w:cstheme="minorHAnsi"/>
      <w:noProof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459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link w:val="NoSpacingChar"/>
    <w:uiPriority w:val="17"/>
    <w:semiHidden/>
    <w:qFormat/>
    <w:rsid w:val="004D54B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7"/>
    <w:semiHidden/>
    <w:rsid w:val="00470061"/>
    <w:rPr>
      <w:rFonts w:eastAsiaTheme="minorEastAsia"/>
    </w:rPr>
  </w:style>
  <w:style w:type="table" w:styleId="TableGrid">
    <w:name w:val="Table Grid"/>
    <w:basedOn w:val="TableNormal"/>
    <w:uiPriority w:val="39"/>
    <w:rsid w:val="00291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917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2917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982291"/>
    <w:pPr>
      <w:pBdr>
        <w:top w:val="single" w:sz="4" w:space="10" w:color="5B9BD5" w:themeColor="accent1"/>
        <w:bottom w:val="single" w:sz="4" w:space="10" w:color="5B9BD5" w:themeColor="accent1"/>
      </w:pBdr>
      <w:spacing w:before="120" w:after="120" w:line="360" w:lineRule="auto"/>
      <w:ind w:left="2880" w:right="2880"/>
      <w:jc w:val="center"/>
    </w:pPr>
    <w:rPr>
      <w:b/>
      <w:i/>
      <w:iCs/>
      <w:color w:val="5B9BD5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AE3B00"/>
    <w:rPr>
      <w:rFonts w:cstheme="minorHAnsi"/>
      <w:b/>
      <w:i/>
      <w:iCs/>
      <w:color w:val="5B9BD5" w:themeColor="accent1"/>
      <w:sz w:val="28"/>
    </w:rPr>
  </w:style>
  <w:style w:type="character" w:styleId="IntenseEmphasis">
    <w:name w:val="Intense Emphasis"/>
    <w:basedOn w:val="DefaultParagraphFont"/>
    <w:uiPriority w:val="21"/>
    <w:semiHidden/>
    <w:qFormat/>
    <w:rsid w:val="00982291"/>
    <w:rPr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semiHidden/>
    <w:qFormat/>
    <w:rsid w:val="00426C5D"/>
    <w:rPr>
      <w:b/>
      <w:bCs/>
      <w:i/>
      <w:iCs/>
      <w:spacing w:val="5"/>
    </w:rPr>
  </w:style>
  <w:style w:type="paragraph" w:customStyle="1" w:styleId="Publicationdate">
    <w:name w:val="Publication date"/>
    <w:basedOn w:val="Normal"/>
    <w:uiPriority w:val="2"/>
    <w:qFormat/>
    <w:rsid w:val="00141743"/>
    <w:rPr>
      <w:sz w:val="24"/>
      <w:szCs w:val="28"/>
    </w:rPr>
  </w:style>
  <w:style w:type="paragraph" w:styleId="ListParagraph">
    <w:name w:val="List Paragraph"/>
    <w:basedOn w:val="Normal"/>
    <w:uiPriority w:val="34"/>
    <w:semiHidden/>
    <w:qFormat/>
    <w:rsid w:val="00653001"/>
    <w:pPr>
      <w:ind w:left="720"/>
      <w:contextualSpacing/>
    </w:pPr>
  </w:style>
  <w:style w:type="table" w:styleId="GridTable4-Accent6">
    <w:name w:val="Grid Table 4 Accent 6"/>
    <w:basedOn w:val="TableNormal"/>
    <w:uiPriority w:val="49"/>
    <w:rsid w:val="00BD04C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1">
    <w:name w:val="Grid Table 3 Accent 1"/>
    <w:basedOn w:val="TableNormal"/>
    <w:uiPriority w:val="48"/>
    <w:rsid w:val="0024304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C65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C65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3BC"/>
    <w:rPr>
      <w:rFonts w:cstheme="minorHAns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8"/>
    <w:rsid w:val="00470061"/>
    <w:rPr>
      <w:rFonts w:cstheme="minorHAnsi"/>
      <w:b/>
      <w:bCs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4A7"/>
    <w:rPr>
      <w:b/>
      <w:bCs/>
    </w:rPr>
  </w:style>
  <w:style w:type="paragraph" w:customStyle="1" w:styleId="CivilRightsstatement">
    <w:name w:val="Civil Rights statement"/>
    <w:basedOn w:val="Normal"/>
    <w:uiPriority w:val="3"/>
    <w:qFormat/>
    <w:rsid w:val="0014219C"/>
    <w:pPr>
      <w:pBdr>
        <w:top w:val="single" w:sz="24" w:space="6" w:color="FFC000" w:themeColor="accent4"/>
      </w:pBdr>
    </w:pPr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8"/>
    <w:qFormat/>
    <w:rsid w:val="001F02D2"/>
    <w:rPr>
      <w:rFonts w:ascii="Segoe UI Semilight" w:hAnsi="Segoe UI Semilight" w:cs="Segoe UI Semilight"/>
      <w:color w:val="007B55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8"/>
    <w:rsid w:val="004310E4"/>
    <w:rPr>
      <w:rFonts w:ascii="Segoe UI Semilight" w:hAnsi="Segoe UI Semilight" w:cs="Segoe UI Semilight"/>
      <w:color w:val="007B55"/>
      <w:sz w:val="32"/>
      <w:szCs w:val="32"/>
    </w:rPr>
  </w:style>
  <w:style w:type="paragraph" w:customStyle="1" w:styleId="Photocaption">
    <w:name w:val="Photo caption"/>
    <w:basedOn w:val="Normal"/>
    <w:uiPriority w:val="12"/>
    <w:qFormat/>
    <w:rsid w:val="00C01EA8"/>
    <w:pPr>
      <w:spacing w:before="60" w:after="280"/>
    </w:pPr>
    <w:rPr>
      <w:sz w:val="20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45D3A"/>
    <w:rPr>
      <w:color w:val="605E5C"/>
      <w:shd w:val="clear" w:color="auto" w:fill="E1DFD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4A7"/>
    <w:rPr>
      <w:rFonts w:ascii="Cambria" w:hAnsi="Cambria" w:cstheme="minorHAnsi"/>
      <w:b/>
      <w:bCs/>
      <w:sz w:val="20"/>
      <w:szCs w:val="20"/>
    </w:rPr>
  </w:style>
  <w:style w:type="paragraph" w:customStyle="1" w:styleId="Literaturecitation">
    <w:name w:val="Literature citation"/>
    <w:basedOn w:val="Normal"/>
    <w:uiPriority w:val="15"/>
    <w:qFormat/>
    <w:rsid w:val="00480A5C"/>
    <w:pPr>
      <w:ind w:left="720" w:hanging="720"/>
    </w:pPr>
  </w:style>
  <w:style w:type="paragraph" w:customStyle="1" w:styleId="Photospacing">
    <w:name w:val="Photo spacing"/>
    <w:basedOn w:val="NoSpacing"/>
    <w:uiPriority w:val="11"/>
    <w:qFormat/>
    <w:rsid w:val="00C01EA8"/>
    <w:rPr>
      <w:noProof/>
    </w:rPr>
  </w:style>
  <w:style w:type="paragraph" w:styleId="FootnoteText">
    <w:name w:val="footnote text"/>
    <w:basedOn w:val="Normal"/>
    <w:link w:val="FootnoteTextChar"/>
    <w:uiPriority w:val="31"/>
    <w:rsid w:val="00A56EBD"/>
    <w:pPr>
      <w:spacing w:after="6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1"/>
    <w:rsid w:val="00A56EBD"/>
    <w:rPr>
      <w:rFonts w:cs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0B1C"/>
    <w:rPr>
      <w:vertAlign w:val="superscript"/>
    </w:rPr>
  </w:style>
  <w:style w:type="paragraph" w:styleId="Caption">
    <w:name w:val="caption"/>
    <w:aliases w:val="Table title"/>
    <w:basedOn w:val="Normal"/>
    <w:next w:val="Normal"/>
    <w:uiPriority w:val="14"/>
    <w:qFormat/>
    <w:rsid w:val="00C01EA8"/>
    <w:pPr>
      <w:spacing w:before="240" w:after="60" w:line="240" w:lineRule="auto"/>
    </w:pPr>
    <w:rPr>
      <w:b/>
      <w:bCs/>
    </w:rPr>
  </w:style>
  <w:style w:type="paragraph" w:customStyle="1" w:styleId="Bodycopy">
    <w:name w:val="Body copy"/>
    <w:uiPriority w:val="1"/>
    <w:semiHidden/>
    <w:qFormat/>
    <w:rsid w:val="00995004"/>
    <w:pPr>
      <w:spacing w:after="360" w:line="360" w:lineRule="atLeast"/>
    </w:pPr>
    <w:rPr>
      <w:rFonts w:ascii="Arial" w:eastAsia="Times New Roman" w:hAnsi="Arial" w:cs="Arial"/>
      <w:color w:val="000000" w:themeColor="text1"/>
      <w:sz w:val="24"/>
      <w:szCs w:val="20"/>
    </w:rPr>
  </w:style>
  <w:style w:type="numbering" w:customStyle="1" w:styleId="XXXXXXXX">
    <w:name w:val="XXXXXXXX"/>
    <w:uiPriority w:val="99"/>
    <w:rsid w:val="00995004"/>
    <w:pPr>
      <w:numPr>
        <w:numId w:val="4"/>
      </w:numPr>
    </w:pPr>
  </w:style>
  <w:style w:type="paragraph" w:customStyle="1" w:styleId="Bullet1">
    <w:name w:val="Bullet 1"/>
    <w:basedOn w:val="Bodycopy"/>
    <w:uiPriority w:val="2"/>
    <w:semiHidden/>
    <w:qFormat/>
    <w:rsid w:val="00995004"/>
    <w:pPr>
      <w:numPr>
        <w:numId w:val="5"/>
      </w:numPr>
      <w:ind w:left="360"/>
      <w:contextualSpacing/>
    </w:pPr>
  </w:style>
  <w:style w:type="table" w:customStyle="1" w:styleId="Table-WDFW">
    <w:name w:val="Table - WDFW"/>
    <w:basedOn w:val="TableProfessional"/>
    <w:uiPriority w:val="99"/>
    <w:rsid w:val="00AD489E"/>
    <w:pPr>
      <w:spacing w:before="60" w:after="60" w:line="240" w:lineRule="auto"/>
    </w:pPr>
    <w:rPr>
      <w:rFonts w:ascii="Calibri" w:hAnsi="Calibri" w:cstheme="minorHAnsi"/>
      <w:sz w:val="20"/>
      <w:szCs w:val="20"/>
    </w:rPr>
    <w:tblPr>
      <w:tblStyleRowBandSize w:val="1"/>
      <w:tblBorders>
        <w:top w:val="single" w:sz="4" w:space="0" w:color="0F426B"/>
        <w:left w:val="single" w:sz="4" w:space="0" w:color="0F426B"/>
        <w:bottom w:val="single" w:sz="4" w:space="0" w:color="0F426B"/>
        <w:right w:val="single" w:sz="4" w:space="0" w:color="0F426B"/>
        <w:insideH w:val="single" w:sz="4" w:space="0" w:color="0F426B"/>
        <w:insideV w:val="single" w:sz="4" w:space="0" w:color="0F426B"/>
      </w:tblBorders>
    </w:tblPr>
    <w:tblStylePr w:type="firstRow">
      <w:pPr>
        <w:wordWrap/>
        <w:spacing w:beforeLines="0" w:before="60" w:beforeAutospacing="0" w:afterLines="0" w:after="60" w:afterAutospacing="0" w:line="240" w:lineRule="auto"/>
        <w:ind w:leftChars="0" w:left="43" w:rightChars="0" w:right="43"/>
        <w:contextualSpacing w:val="0"/>
        <w:jc w:val="left"/>
      </w:pPr>
      <w:rPr>
        <w:rFonts w:asciiTheme="minorHAnsi" w:hAnsiTheme="minorHAnsi"/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0F426B"/>
          <w:bottom w:val="nil"/>
          <w:right w:val="single" w:sz="4" w:space="0" w:color="0F426B"/>
          <w:insideH w:val="nil"/>
          <w:insideV w:val="single" w:sz="4" w:space="0" w:color="FFFFFF" w:themeColor="background1"/>
          <w:tl2br w:val="none" w:sz="0" w:space="0" w:color="auto"/>
          <w:tr2bl w:val="none" w:sz="0" w:space="0" w:color="auto"/>
        </w:tcBorders>
        <w:shd w:val="clear" w:color="auto" w:fill="0F426B"/>
      </w:tcPr>
    </w:tblStylePr>
    <w:tblStylePr w:type="lastRow">
      <w:rPr>
        <w:rFonts w:asciiTheme="minorHAnsi" w:hAnsiTheme="minorHAnsi"/>
        <w:sz w:val="20"/>
      </w:rPr>
    </w:tblStylePr>
    <w:tblStylePr w:type="band1Horz">
      <w:pPr>
        <w:wordWrap/>
        <w:spacing w:beforeLines="0" w:before="60" w:beforeAutospacing="0" w:afterLines="0" w:after="60" w:afterAutospacing="0" w:line="240" w:lineRule="auto"/>
        <w:ind w:leftChars="0" w:left="43" w:rightChars="0" w:right="43"/>
        <w:contextualSpacing w:val="0"/>
        <w:jc w:val="left"/>
      </w:pPr>
      <w:rPr>
        <w:rFonts w:asciiTheme="minorHAnsi" w:hAnsiTheme="minorHAnsi"/>
        <w:sz w:val="20"/>
      </w:rPr>
      <w:tblPr/>
      <w:tcPr>
        <w:tcBorders>
          <w:top w:val="single" w:sz="4" w:space="0" w:color="0F426B"/>
          <w:left w:val="single" w:sz="4" w:space="0" w:color="0F426B"/>
          <w:bottom w:val="single" w:sz="4" w:space="0" w:color="0F426B"/>
          <w:right w:val="single" w:sz="4" w:space="0" w:color="0F426B"/>
          <w:insideH w:val="single" w:sz="4" w:space="0" w:color="0F426B"/>
          <w:insideV w:val="single" w:sz="4" w:space="0" w:color="0F426B"/>
        </w:tcBorders>
        <w:shd w:val="clear" w:color="auto" w:fill="auto"/>
      </w:tcPr>
    </w:tblStylePr>
    <w:tblStylePr w:type="band2Horz">
      <w:pPr>
        <w:wordWrap/>
        <w:spacing w:beforeLines="0" w:before="60" w:beforeAutospacing="0" w:afterLines="0" w:after="60" w:afterAutospacing="0" w:line="240" w:lineRule="auto"/>
        <w:ind w:leftChars="0" w:left="43" w:rightChars="0" w:right="43"/>
        <w:contextualSpacing w:val="0"/>
      </w:pPr>
      <w:tblPr/>
      <w:tcPr>
        <w:shd w:val="clear" w:color="auto" w:fill="F2F2F2" w:themeFill="background1" w:themeFillShade="F2"/>
      </w:tcPr>
    </w:tblStylePr>
    <w:tblStylePr w:type="seCell">
      <w:pPr>
        <w:wordWrap/>
        <w:spacing w:afterLines="0" w:after="240" w:afterAutospacing="0"/>
        <w:contextualSpacing w:val="0"/>
      </w:pPr>
    </w:tblStylePr>
  </w:style>
  <w:style w:type="table" w:styleId="TableProfessional">
    <w:name w:val="Table Professional"/>
    <w:basedOn w:val="TableNormal"/>
    <w:uiPriority w:val="99"/>
    <w:semiHidden/>
    <w:unhideWhenUsed/>
    <w:rsid w:val="00120E7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ableofFigures">
    <w:name w:val="table of figures"/>
    <w:aliases w:val="TOC Tables and Figures"/>
    <w:basedOn w:val="Normal"/>
    <w:next w:val="Normal"/>
    <w:uiPriority w:val="99"/>
    <w:unhideWhenUsed/>
    <w:rsid w:val="00B64035"/>
    <w:pPr>
      <w:spacing w:after="60" w:line="259" w:lineRule="auto"/>
    </w:pPr>
  </w:style>
  <w:style w:type="paragraph" w:styleId="Revision">
    <w:name w:val="Revision"/>
    <w:hidden/>
    <w:uiPriority w:val="99"/>
    <w:semiHidden/>
    <w:rsid w:val="008971A5"/>
    <w:pPr>
      <w:spacing w:after="0" w:line="240" w:lineRule="auto"/>
    </w:pPr>
    <w:rPr>
      <w:rFonts w:cstheme="minorHAnsi"/>
    </w:rPr>
  </w:style>
  <w:style w:type="paragraph" w:customStyle="1" w:styleId="Figuretitles">
    <w:name w:val="Figure titles"/>
    <w:basedOn w:val="Caption"/>
    <w:uiPriority w:val="13"/>
    <w:qFormat/>
    <w:rsid w:val="00213E8C"/>
    <w:pPr>
      <w:spacing w:before="120"/>
    </w:pPr>
  </w:style>
  <w:style w:type="paragraph" w:customStyle="1" w:styleId="Figurecaption">
    <w:name w:val="Figure caption"/>
    <w:basedOn w:val="Photocaption"/>
    <w:uiPriority w:val="14"/>
    <w:qFormat/>
    <w:rsid w:val="00822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8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973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0663">
          <w:marLeft w:val="28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ivilRightsTeam@dfw.wa.gov" TargetMode="External"/><Relationship Id="rId18" Type="http://schemas.openxmlformats.org/officeDocument/2006/relationships/image" Target="media/image3.jpe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://wdfw.wa.gov/accessibility/requests-accommodation" TargetMode="Externa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hyperlink" Target="https://stateofwa.sharepoint.com/sites/DFW-Communication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stateofwa.sharepoint.com/sites/DFW-Communications/SitePages/WDFW-Media-Library(1).aspx?csf=1&amp;web=1&amp;e=WylDRZ&amp;CID=d5897fac-32eb-4fb1-91ce-89e0afd66276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ateofwa.sharepoint.com/sites/DFW-Communications/SitePages/Branded-WDFW-Templates.aspx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ke477\Downloads\wdfw_report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5fcec3-bb2d-4ee6-a56c-bdfd532525fc">
      <Terms xmlns="http://schemas.microsoft.com/office/infopath/2007/PartnerControls"/>
    </lcf76f155ced4ddcb4097134ff3c332f>
    <TaxCatchAll xmlns="73c3c465-f3d4-4d37-9c58-e2ee535ad8e0" xsi:nil="true"/>
    <SharedWithUsers xmlns="73c3c465-f3d4-4d37-9c58-e2ee535ad8e0">
      <UserInfo>
        <DisplayName>Shorah, Sam C O365 Admin</DisplayName>
        <AccountId>24</AccountId>
        <AccountType/>
      </UserInfo>
      <UserInfo>
        <DisplayName>Frederick, Arlo D O365 Admin</DisplayName>
        <AccountId>21</AccountId>
        <AccountType/>
      </UserInfo>
      <UserInfo>
        <DisplayName>Chandler, Colleen C (DFW)</DisplayName>
        <AccountId>520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  <NameinDAM xmlns="c55fcec3-bb2d-4ee6-a56c-bdfd532525f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F6C379CEE474091FA722A741F562C" ma:contentTypeVersion="18" ma:contentTypeDescription="Create a new document." ma:contentTypeScope="" ma:versionID="6d943700fdf77bec9a4960ab6af060cd">
  <xsd:schema xmlns:xsd="http://www.w3.org/2001/XMLSchema" xmlns:xs="http://www.w3.org/2001/XMLSchema" xmlns:p="http://schemas.microsoft.com/office/2006/metadata/properties" xmlns:ns1="http://schemas.microsoft.com/sharepoint/v3" xmlns:ns2="c55fcec3-bb2d-4ee6-a56c-bdfd532525fc" xmlns:ns3="73c3c465-f3d4-4d37-9c58-e2ee535ad8e0" targetNamespace="http://schemas.microsoft.com/office/2006/metadata/properties" ma:root="true" ma:fieldsID="f5f2cddc585f7bcfd68998bfccb1991a" ns1:_="" ns2:_="" ns3:_="">
    <xsd:import namespace="http://schemas.microsoft.com/sharepoint/v3"/>
    <xsd:import namespace="c55fcec3-bb2d-4ee6-a56c-bdfd532525fc"/>
    <xsd:import namespace="73c3c465-f3d4-4d37-9c58-e2ee535ad8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NameinD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fcec3-bb2d-4ee6-a56c-bdfd53252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60a6a1c-50a4-4ec0-87e3-f00760ffe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ameinDAM" ma:index="25" nillable="true" ma:displayName="Name in DAM" ma:format="Dropdown" ma:internalName="NameinDA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3c465-f3d4-4d37-9c58-e2ee535ad8e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c90470e-89a5-48c8-b2d6-7cca2721473a}" ma:internalName="TaxCatchAll" ma:showField="CatchAllData" ma:web="73c3c465-f3d4-4d37-9c58-e2ee535ad8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9F16C9-3F9F-4624-BB83-33F47E85C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8A3CBF-433E-4B12-92F0-B66E3338CB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8D1287-581E-41AE-A3A6-34226B87B329}">
  <ds:schemaRefs>
    <ds:schemaRef ds:uri="http://schemas.microsoft.com/office/2006/metadata/properties"/>
    <ds:schemaRef ds:uri="http://schemas.microsoft.com/office/infopath/2007/PartnerControls"/>
    <ds:schemaRef ds:uri="c55fcec3-bb2d-4ee6-a56c-bdfd532525fc"/>
    <ds:schemaRef ds:uri="73c3c465-f3d4-4d37-9c58-e2ee535ad8e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F486C2E-9036-468F-9B29-85C5162835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5fcec3-bb2d-4ee6-a56c-bdfd532525fc"/>
    <ds:schemaRef ds:uri="73c3c465-f3d4-4d37-9c58-e2ee535ad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5011977-b912-4387-97a4-f4c94a801377}" enabled="1" method="Standard" siteId="{11d0e217-264e-400a-8ba0-57dcc127d7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wdfw_report (1).dotx</Template>
  <TotalTime>36</TotalTime>
  <Pages>8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Dept of Fish &amp; Wildlife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Department of Fish and Wildlife</dc:creator>
  <cp:keywords/>
  <dc:description/>
  <cp:lastModifiedBy>George, Matthew (DFW)</cp:lastModifiedBy>
  <cp:revision>63</cp:revision>
  <cp:lastPrinted>2019-05-09T20:47:00Z</cp:lastPrinted>
  <dcterms:created xsi:type="dcterms:W3CDTF">2024-03-07T18:26:00Z</dcterms:created>
  <dcterms:modified xsi:type="dcterms:W3CDTF">2026-07-10T17:08:00Z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0x01010053DF6C379CEE474091FA722A741F562C</vt:lpwstr>
  </property>
  <property fmtid="{D5CDD505-2E9C-101B-9397-08002B2CF9AE}" pid="3" name="Order">
    <vt:r8>10900</vt:r8>
  </property>
  <property fmtid="{D5CDD505-2E9C-101B-9397-08002B2CF9AE}" pid="4" name="xd_Signature">
    <vt:bool>false</vt:bool>
  </property>
  <property fmtid="{D5CDD505-2E9C-101B-9397-08002B2CF9AE}" pid="5" name="SharedWithUsers">
    <vt:lpwstr>24;#Lehman, Staci E (DFW);#577;#Devivo, Melia T (DFW);#1004;#Martorello, Donny (DFW);#21;#Montgomery, Samantha J (DFW)</vt:lpwstr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  <property fmtid="{D5CDD505-2E9C-101B-9397-08002B2CF9AE}" pid="12" name="MSIP_Label_45011977-b912-4387-97a4-f4c94a801377_Enabled">
    <vt:lpwstr>true</vt:lpwstr>
  </property>
  <property fmtid="{D5CDD505-2E9C-101B-9397-08002B2CF9AE}" pid="13" name="MSIP_Label_45011977-b912-4387-97a4-f4c94a801377_SetDate">
    <vt:lpwstr>2023-03-21T15:57:41Z</vt:lpwstr>
  </property>
  <property fmtid="{D5CDD505-2E9C-101B-9397-08002B2CF9AE}" pid="14" name="MSIP_Label_45011977-b912-4387-97a4-f4c94a801377_Method">
    <vt:lpwstr>Standard</vt:lpwstr>
  </property>
  <property fmtid="{D5CDD505-2E9C-101B-9397-08002B2CF9AE}" pid="15" name="MSIP_Label_45011977-b912-4387-97a4-f4c94a801377_Name">
    <vt:lpwstr>Uncategorized Data</vt:lpwstr>
  </property>
  <property fmtid="{D5CDD505-2E9C-101B-9397-08002B2CF9AE}" pid="16" name="MSIP_Label_45011977-b912-4387-97a4-f4c94a801377_SiteId">
    <vt:lpwstr>11d0e217-264e-400a-8ba0-57dcc127d72d</vt:lpwstr>
  </property>
  <property fmtid="{D5CDD505-2E9C-101B-9397-08002B2CF9AE}" pid="17" name="MSIP_Label_45011977-b912-4387-97a4-f4c94a801377_ActionId">
    <vt:lpwstr>a688fbb6-d5be-46db-b5ef-9aa231e3f840</vt:lpwstr>
  </property>
  <property fmtid="{D5CDD505-2E9C-101B-9397-08002B2CF9AE}" pid="18" name="MSIP_Label_45011977-b912-4387-97a4-f4c94a801377_ContentBits">
    <vt:lpwstr>0</vt:lpwstr>
  </property>
</Properties>
</file>