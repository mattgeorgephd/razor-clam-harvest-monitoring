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47929995" w:displacedByCustomXml="next"/>
    <w:bookmarkEnd w:id="0" w:displacedByCustomXml="next"/>
    <w:sdt>
      <w:sdtPr>
        <w:id w:val="-316110863"/>
        <w:docPartObj>
          <w:docPartGallery w:val="Cover Pages"/>
          <w:docPartUnique/>
        </w:docPartObj>
      </w:sdtPr>
      <w:sdtEndPr/>
      <w:sdtContent>
        <w:p w14:paraId="32EC62B0" w14:textId="3192C77D" w:rsidR="00D41397" w:rsidRDefault="00D44136" w:rsidP="00D41397">
          <w:pPr>
            <w:pStyle w:val="Title"/>
          </w:pPr>
          <w:r w:rsidRPr="00D41397">
            <w:t>Document</w:t>
          </w:r>
          <w:r w:rsidR="00054BF0" w:rsidRPr="00D41397">
            <w:t xml:space="preserve"> </w:t>
          </w:r>
          <w:r w:rsidR="00D41397" w:rsidRPr="00D41397">
            <w:t>t</w:t>
          </w:r>
          <w:r w:rsidR="00054BF0" w:rsidRPr="00D41397">
            <w:t>itle (</w:t>
          </w:r>
          <w:r w:rsidR="00EF31A0" w:rsidRPr="00D41397">
            <w:t>Segoe UI</w:t>
          </w:r>
          <w:r w:rsidR="00C11A11" w:rsidRPr="00D41397">
            <w:t>,</w:t>
          </w:r>
          <w:r w:rsidR="00054BF0" w:rsidRPr="00D41397">
            <w:t xml:space="preserve"> </w:t>
          </w:r>
          <w:r w:rsidR="001F3454" w:rsidRPr="00D41397">
            <w:t>2</w:t>
          </w:r>
          <w:r w:rsidR="00D41397" w:rsidRPr="00D41397">
            <w:t>4</w:t>
          </w:r>
          <w:r w:rsidR="00054BF0" w:rsidRPr="00D41397">
            <w:t xml:space="preserve"> pt.)</w:t>
          </w:r>
          <w:r w:rsidR="0709E726" w:rsidRPr="00D41397">
            <w:t xml:space="preserve"> </w:t>
          </w:r>
        </w:p>
      </w:sdtContent>
    </w:sdt>
    <w:bookmarkStart w:id="1" w:name="_Toc147739895" w:displacedByCustomXml="prev"/>
    <w:bookmarkStart w:id="2" w:name="_Toc165973707" w:displacedByCustomXml="prev"/>
    <w:p w14:paraId="75342C04" w14:textId="268A951F" w:rsidR="00C11A11" w:rsidRPr="00137B80" w:rsidRDefault="00D44136" w:rsidP="00137B80">
      <w:pPr>
        <w:pStyle w:val="Heading1"/>
      </w:pPr>
      <w:bookmarkStart w:id="3" w:name="_Toc187323033"/>
      <w:r w:rsidRPr="00137B80">
        <w:t>Heading 1</w:t>
      </w:r>
      <w:r w:rsidR="00C11A11" w:rsidRPr="00137B80">
        <w:t xml:space="preserve"> (Segoe UI</w:t>
      </w:r>
      <w:r w:rsidR="00F22C02" w:rsidRPr="00137B80">
        <w:t>,</w:t>
      </w:r>
      <w:r w:rsidR="00C11A11" w:rsidRPr="00137B80">
        <w:t xml:space="preserve"> 20 pt.)</w:t>
      </w:r>
      <w:bookmarkEnd w:id="3"/>
      <w:bookmarkEnd w:id="2"/>
      <w:bookmarkEnd w:id="1"/>
    </w:p>
    <w:p w14:paraId="3740ACA1" w14:textId="14CE5669" w:rsidR="005C65F7" w:rsidRDefault="005C65F7" w:rsidP="000A1A65">
      <w:pPr>
        <w:pStyle w:val="Heading2"/>
      </w:pPr>
      <w:bookmarkStart w:id="4" w:name="_Toc147739896"/>
      <w:bookmarkStart w:id="5" w:name="_Toc165973708"/>
      <w:bookmarkStart w:id="6" w:name="_Toc187323034"/>
      <w:r w:rsidRPr="00C51552">
        <w:t>Heading</w:t>
      </w:r>
      <w:r w:rsidR="001743C3" w:rsidRPr="00C51552">
        <w:t xml:space="preserve"> </w:t>
      </w:r>
      <w:r w:rsidR="00DB5B46" w:rsidRPr="00C51552">
        <w:t>2</w:t>
      </w:r>
      <w:r w:rsidRPr="00C51552">
        <w:t xml:space="preserve"> (Calibri, 1</w:t>
      </w:r>
      <w:r w:rsidR="007016B4" w:rsidRPr="00C51552">
        <w:t>6</w:t>
      </w:r>
      <w:r w:rsidRPr="00C51552">
        <w:t xml:space="preserve"> pt., Bold)</w:t>
      </w:r>
      <w:bookmarkEnd w:id="4"/>
      <w:bookmarkEnd w:id="5"/>
      <w:bookmarkEnd w:id="6"/>
    </w:p>
    <w:p w14:paraId="472B641F" w14:textId="1847FA06" w:rsidR="005C65F7" w:rsidRDefault="005C65F7" w:rsidP="000A1A65">
      <w:pPr>
        <w:pStyle w:val="Heading3"/>
      </w:pPr>
      <w:bookmarkStart w:id="7" w:name="_Toc147739897"/>
      <w:bookmarkStart w:id="8" w:name="_Toc165973709"/>
      <w:bookmarkStart w:id="9" w:name="_Toc187323035"/>
      <w:r w:rsidRPr="00C51552">
        <w:t>Heading</w:t>
      </w:r>
      <w:r w:rsidR="001743C3" w:rsidRPr="00C51552">
        <w:t xml:space="preserve"> </w:t>
      </w:r>
      <w:r w:rsidR="00DB5B46" w:rsidRPr="00C51552">
        <w:t>3</w:t>
      </w:r>
      <w:r w:rsidRPr="00C51552">
        <w:t xml:space="preserve"> (Calibri, 1</w:t>
      </w:r>
      <w:r w:rsidR="007016B4" w:rsidRPr="00C51552">
        <w:t>4</w:t>
      </w:r>
      <w:r w:rsidRPr="00C51552">
        <w:t xml:space="preserve"> pt., Bold)</w:t>
      </w:r>
      <w:bookmarkEnd w:id="7"/>
      <w:bookmarkEnd w:id="8"/>
      <w:bookmarkEnd w:id="9"/>
    </w:p>
    <w:p w14:paraId="69320A72" w14:textId="3D0696C2" w:rsidR="00DB5553" w:rsidRDefault="00DB5553" w:rsidP="000A1A65">
      <w:pPr>
        <w:pStyle w:val="Heading4"/>
      </w:pPr>
      <w:r w:rsidRPr="00C51552">
        <w:t xml:space="preserve">Heading 4 (Calibri, </w:t>
      </w:r>
      <w:r w:rsidR="003F069F" w:rsidRPr="00C51552">
        <w:t>12 pt.,</w:t>
      </w:r>
      <w:r w:rsidR="00D33729" w:rsidRPr="00C51552">
        <w:t xml:space="preserve"> Bold)</w:t>
      </w:r>
    </w:p>
    <w:p w14:paraId="594A0808" w14:textId="6AA54FAF" w:rsidR="005C65F7" w:rsidRDefault="005C65F7" w:rsidP="000A1A65">
      <w:r w:rsidRPr="000A1A65">
        <w:t xml:space="preserve">Body </w:t>
      </w:r>
      <w:r w:rsidR="00EF52BE">
        <w:t>t</w:t>
      </w:r>
      <w:r w:rsidRPr="000A1A65">
        <w:t>ext (Calibri, 11 pt., 1.15 line spacing)</w:t>
      </w:r>
    </w:p>
    <w:p w14:paraId="3F0BAF0C" w14:textId="77777777" w:rsidR="00F047C1" w:rsidRDefault="00F047C1" w:rsidP="00F047C1">
      <w:hyperlink r:id="rId11" w:history="1">
        <w:r w:rsidRPr="00313719">
          <w:rPr>
            <w:rStyle w:val="Hyperlink"/>
          </w:rPr>
          <w:t>Hyperlinks</w:t>
        </w:r>
      </w:hyperlink>
      <w:r w:rsidRPr="00313719">
        <w:t xml:space="preserve"> (</w:t>
      </w:r>
      <w:r>
        <w:t xml:space="preserve">Hyperlink, </w:t>
      </w:r>
      <w:r w:rsidRPr="00313719">
        <w:t>blue, underlined text)</w:t>
      </w:r>
    </w:p>
    <w:p w14:paraId="7C4210CA" w14:textId="77777777" w:rsidR="00974F81" w:rsidRDefault="00974F81" w:rsidP="00974F81">
      <w:r>
        <w:t>Note: Use the Styles gallery in this template to apply pre-established font treatments.</w:t>
      </w:r>
    </w:p>
    <w:p w14:paraId="06DB55B5" w14:textId="71C50A51" w:rsidR="000007C7" w:rsidRDefault="000007C7" w:rsidP="006228E6"/>
    <w:p w14:paraId="064F8E51" w14:textId="77777777" w:rsidR="00EF52BE" w:rsidRDefault="00EF52BE" w:rsidP="006228E6"/>
    <w:p w14:paraId="0D5D1D33" w14:textId="045C6DE9" w:rsidR="00B203A9" w:rsidRPr="00B93AAA" w:rsidRDefault="00B203A9" w:rsidP="00EF52BE">
      <w:pPr>
        <w:pStyle w:val="Heading1"/>
      </w:pPr>
      <w:bookmarkStart w:id="10" w:name="_Toc187323036"/>
      <w:bookmarkStart w:id="11" w:name="_Toc165973714"/>
      <w:r w:rsidRPr="00B93AAA">
        <w:t>Table</w:t>
      </w:r>
      <w:r w:rsidR="00915802" w:rsidRPr="00B93AAA">
        <w:t>s</w:t>
      </w:r>
      <w:bookmarkEnd w:id="10"/>
      <w:r w:rsidRPr="00B93AAA">
        <w:t xml:space="preserve"> </w:t>
      </w:r>
      <w:bookmarkEnd w:id="11"/>
    </w:p>
    <w:p w14:paraId="3A689735" w14:textId="71F5ED2A" w:rsidR="00B203A9" w:rsidRDefault="00B203A9" w:rsidP="00B203A9">
      <w:r>
        <w:t xml:space="preserve">This template contains a built-in table style. </w:t>
      </w:r>
      <w:r w:rsidR="00E26CE5">
        <w:t xml:space="preserve">Insert </w:t>
      </w:r>
      <w:r>
        <w:t xml:space="preserve">a table </w:t>
      </w:r>
      <w:r w:rsidR="00EF52BE">
        <w:t>with the desired number of rows and columns, then</w:t>
      </w:r>
      <w:r>
        <w:t xml:space="preserve"> add your data. Consider using multiple tables to break down complex information. </w:t>
      </w:r>
    </w:p>
    <w:p w14:paraId="39E688E6" w14:textId="0668BF84" w:rsidR="00483705" w:rsidRPr="00D33F10" w:rsidRDefault="00483705" w:rsidP="00D33F10">
      <w:pPr>
        <w:pStyle w:val="Caption"/>
      </w:pPr>
      <w:bookmarkStart w:id="12" w:name="_Toc149128313"/>
      <w:r w:rsidRPr="00D33F10">
        <w:t xml:space="preserve">Table </w:t>
      </w:r>
      <w:r w:rsidRPr="00D33F10">
        <w:fldChar w:fldCharType="begin"/>
      </w:r>
      <w:r w:rsidRPr="00D33F10">
        <w:instrText>SEQ Table \* ARABIC</w:instrText>
      </w:r>
      <w:r w:rsidRPr="00D33F10">
        <w:fldChar w:fldCharType="separate"/>
      </w:r>
      <w:r w:rsidR="007F6995">
        <w:rPr>
          <w:noProof/>
        </w:rPr>
        <w:t>1</w:t>
      </w:r>
      <w:r w:rsidRPr="00D33F10">
        <w:fldChar w:fldCharType="end"/>
      </w:r>
      <w:r w:rsidRPr="00D33F10">
        <w:t xml:space="preserve">. </w:t>
      </w:r>
      <w:r w:rsidR="00631B1E" w:rsidRPr="00D33F10">
        <w:t>Descriptive name</w:t>
      </w:r>
      <w:bookmarkEnd w:id="12"/>
    </w:p>
    <w:tbl>
      <w:tblPr>
        <w:tblStyle w:val="Table-WDFW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D3505" w14:paraId="0DD6CBDF" w14:textId="77777777" w:rsidTr="00A7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70" w:type="dxa"/>
            <w:tcBorders>
              <w:top w:val="nil"/>
              <w:bottom w:val="single" w:sz="4" w:space="0" w:color="0F426B"/>
            </w:tcBorders>
          </w:tcPr>
          <w:p w14:paraId="1680A850" w14:textId="77777777" w:rsidR="00FB7D79" w:rsidRDefault="00FB7D79" w:rsidP="00514555">
            <w:r>
              <w:t>Column 1</w:t>
            </w:r>
          </w:p>
        </w:tc>
        <w:tc>
          <w:tcPr>
            <w:tcW w:w="1870" w:type="dxa"/>
            <w:tcBorders>
              <w:top w:val="nil"/>
              <w:bottom w:val="single" w:sz="4" w:space="0" w:color="0F426B"/>
            </w:tcBorders>
          </w:tcPr>
          <w:p w14:paraId="60C5D16A" w14:textId="77777777" w:rsidR="00FB7D79" w:rsidRDefault="00FB7D79" w:rsidP="00514555">
            <w:r>
              <w:t>Column 2</w:t>
            </w:r>
          </w:p>
        </w:tc>
        <w:tc>
          <w:tcPr>
            <w:tcW w:w="1870" w:type="dxa"/>
            <w:tcBorders>
              <w:top w:val="nil"/>
              <w:bottom w:val="single" w:sz="4" w:space="0" w:color="0F426B"/>
            </w:tcBorders>
          </w:tcPr>
          <w:p w14:paraId="1FFFACDF" w14:textId="77777777" w:rsidR="00FB7D79" w:rsidRDefault="00FB7D79" w:rsidP="00514555">
            <w:r>
              <w:t>Column 3</w:t>
            </w:r>
          </w:p>
        </w:tc>
        <w:tc>
          <w:tcPr>
            <w:tcW w:w="1870" w:type="dxa"/>
            <w:tcBorders>
              <w:top w:val="nil"/>
              <w:bottom w:val="single" w:sz="4" w:space="0" w:color="0F426B"/>
            </w:tcBorders>
          </w:tcPr>
          <w:p w14:paraId="2E97A6ED" w14:textId="77777777" w:rsidR="00FB7D79" w:rsidRDefault="00FB7D79" w:rsidP="00514555">
            <w:r>
              <w:t>Column 4</w:t>
            </w:r>
          </w:p>
        </w:tc>
        <w:tc>
          <w:tcPr>
            <w:tcW w:w="1870" w:type="dxa"/>
            <w:tcBorders>
              <w:top w:val="nil"/>
              <w:bottom w:val="single" w:sz="4" w:space="0" w:color="0F426B"/>
            </w:tcBorders>
          </w:tcPr>
          <w:p w14:paraId="0AEBA99E" w14:textId="77777777" w:rsidR="00FB7D79" w:rsidRDefault="00FB7D79" w:rsidP="00514555">
            <w:r>
              <w:t>Column 5</w:t>
            </w:r>
          </w:p>
        </w:tc>
      </w:tr>
      <w:tr w:rsidR="00FB7D79" w14:paraId="4A6E677A" w14:textId="77777777" w:rsidTr="00A72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0" w:type="dxa"/>
          </w:tcPr>
          <w:p w14:paraId="0457E9B4" w14:textId="3FF8E558" w:rsidR="00FB7D79" w:rsidRDefault="00FB7D79" w:rsidP="00514555"/>
        </w:tc>
        <w:tc>
          <w:tcPr>
            <w:tcW w:w="1870" w:type="dxa"/>
          </w:tcPr>
          <w:p w14:paraId="3BAD6101" w14:textId="1A7CC75C" w:rsidR="00FB7D79" w:rsidRDefault="00FB7D79" w:rsidP="00514555"/>
        </w:tc>
        <w:tc>
          <w:tcPr>
            <w:tcW w:w="1870" w:type="dxa"/>
          </w:tcPr>
          <w:p w14:paraId="056F2933" w14:textId="176BB7F4" w:rsidR="00FB7D79" w:rsidRDefault="00FB7D79" w:rsidP="00514555"/>
        </w:tc>
        <w:tc>
          <w:tcPr>
            <w:tcW w:w="1870" w:type="dxa"/>
          </w:tcPr>
          <w:p w14:paraId="148C4818" w14:textId="4C05D93C" w:rsidR="00FB7D79" w:rsidRDefault="00FB7D79" w:rsidP="00514555"/>
        </w:tc>
        <w:tc>
          <w:tcPr>
            <w:tcW w:w="1870" w:type="dxa"/>
          </w:tcPr>
          <w:p w14:paraId="64B68DE5" w14:textId="40244F5F" w:rsidR="00FB7D79" w:rsidRDefault="00FB7D79" w:rsidP="00514555"/>
        </w:tc>
      </w:tr>
      <w:tr w:rsidR="00DD3505" w14:paraId="17C6B401" w14:textId="77777777" w:rsidTr="00A726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1870" w:type="dxa"/>
          </w:tcPr>
          <w:p w14:paraId="088492A2" w14:textId="32CAA32B" w:rsidR="00FB7D79" w:rsidRDefault="00FB7D79" w:rsidP="00514555"/>
        </w:tc>
        <w:tc>
          <w:tcPr>
            <w:tcW w:w="1870" w:type="dxa"/>
          </w:tcPr>
          <w:p w14:paraId="60FA0620" w14:textId="1F87AB7D" w:rsidR="00FB7D79" w:rsidRDefault="00FB7D79" w:rsidP="00514555"/>
        </w:tc>
        <w:tc>
          <w:tcPr>
            <w:tcW w:w="1870" w:type="dxa"/>
          </w:tcPr>
          <w:p w14:paraId="72C9D915" w14:textId="0CEDF2C8" w:rsidR="00FB7D79" w:rsidRDefault="00FB7D79" w:rsidP="00514555"/>
        </w:tc>
        <w:tc>
          <w:tcPr>
            <w:tcW w:w="1870" w:type="dxa"/>
          </w:tcPr>
          <w:p w14:paraId="4499E434" w14:textId="2870DD7E" w:rsidR="00FB7D79" w:rsidRDefault="00FB7D79" w:rsidP="00514555"/>
        </w:tc>
        <w:tc>
          <w:tcPr>
            <w:tcW w:w="1870" w:type="dxa"/>
          </w:tcPr>
          <w:p w14:paraId="5ED4762E" w14:textId="4A834167" w:rsidR="00FB7D79" w:rsidRDefault="00FB7D79" w:rsidP="00514555"/>
        </w:tc>
      </w:tr>
      <w:tr w:rsidR="00FB7D79" w14:paraId="0B0AD25D" w14:textId="77777777" w:rsidTr="00A72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0" w:type="dxa"/>
          </w:tcPr>
          <w:p w14:paraId="3CF4566A" w14:textId="07D03D97" w:rsidR="00FB7D79" w:rsidRDefault="00FB7D79" w:rsidP="00514555"/>
        </w:tc>
        <w:tc>
          <w:tcPr>
            <w:tcW w:w="1870" w:type="dxa"/>
          </w:tcPr>
          <w:p w14:paraId="04A4085D" w14:textId="671766D1" w:rsidR="00FB7D79" w:rsidRDefault="00FB7D79" w:rsidP="00514555"/>
        </w:tc>
        <w:tc>
          <w:tcPr>
            <w:tcW w:w="1870" w:type="dxa"/>
          </w:tcPr>
          <w:p w14:paraId="23E181D2" w14:textId="51BD529E" w:rsidR="00FB7D79" w:rsidRDefault="00FB7D79" w:rsidP="00514555"/>
        </w:tc>
        <w:tc>
          <w:tcPr>
            <w:tcW w:w="1870" w:type="dxa"/>
          </w:tcPr>
          <w:p w14:paraId="1D3E2B4F" w14:textId="6319040D" w:rsidR="00FB7D79" w:rsidRDefault="00FB7D79" w:rsidP="00514555"/>
        </w:tc>
        <w:tc>
          <w:tcPr>
            <w:tcW w:w="1870" w:type="dxa"/>
          </w:tcPr>
          <w:p w14:paraId="75103D41" w14:textId="22E26A69" w:rsidR="00FB7D79" w:rsidRDefault="00FB7D79" w:rsidP="00514555"/>
        </w:tc>
      </w:tr>
      <w:tr w:rsidR="00DD3505" w14:paraId="61ADFE4D" w14:textId="77777777" w:rsidTr="00A726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1870" w:type="dxa"/>
          </w:tcPr>
          <w:p w14:paraId="3934F50E" w14:textId="30393FA4" w:rsidR="00D15E17" w:rsidRDefault="00D15E17" w:rsidP="00514555"/>
        </w:tc>
        <w:tc>
          <w:tcPr>
            <w:tcW w:w="1870" w:type="dxa"/>
          </w:tcPr>
          <w:p w14:paraId="3FA9E790" w14:textId="151C3B89" w:rsidR="00FB7D79" w:rsidRDefault="00FB7D79" w:rsidP="00514555"/>
        </w:tc>
        <w:tc>
          <w:tcPr>
            <w:tcW w:w="1870" w:type="dxa"/>
          </w:tcPr>
          <w:p w14:paraId="7425521B" w14:textId="1F1F76C6" w:rsidR="00FB7D79" w:rsidRDefault="00FB7D79" w:rsidP="00514555"/>
        </w:tc>
        <w:tc>
          <w:tcPr>
            <w:tcW w:w="1870" w:type="dxa"/>
          </w:tcPr>
          <w:p w14:paraId="56CBCAFF" w14:textId="183AB431" w:rsidR="00FB7D79" w:rsidRDefault="00FB7D79" w:rsidP="00514555"/>
        </w:tc>
        <w:tc>
          <w:tcPr>
            <w:tcW w:w="1870" w:type="dxa"/>
          </w:tcPr>
          <w:p w14:paraId="633775C5" w14:textId="5AD77F47" w:rsidR="00FB7D79" w:rsidRDefault="00FB7D79" w:rsidP="00514555"/>
        </w:tc>
      </w:tr>
      <w:tr w:rsidR="008C72E1" w14:paraId="0B1B6AE8" w14:textId="77777777" w:rsidTr="00A726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70" w:type="dxa"/>
          </w:tcPr>
          <w:p w14:paraId="2B3F1FCF" w14:textId="77777777" w:rsidR="008C72E1" w:rsidRPr="00F92F12" w:rsidRDefault="008C72E1" w:rsidP="00514555"/>
        </w:tc>
        <w:tc>
          <w:tcPr>
            <w:tcW w:w="1870" w:type="dxa"/>
          </w:tcPr>
          <w:p w14:paraId="2FB40BB6" w14:textId="77777777" w:rsidR="008C72E1" w:rsidRPr="00F92F12" w:rsidRDefault="008C72E1" w:rsidP="00514555"/>
        </w:tc>
        <w:tc>
          <w:tcPr>
            <w:tcW w:w="1870" w:type="dxa"/>
          </w:tcPr>
          <w:p w14:paraId="293211D8" w14:textId="77777777" w:rsidR="008C72E1" w:rsidRPr="00F92F12" w:rsidRDefault="008C72E1" w:rsidP="00514555"/>
        </w:tc>
        <w:tc>
          <w:tcPr>
            <w:tcW w:w="1870" w:type="dxa"/>
          </w:tcPr>
          <w:p w14:paraId="00E36550" w14:textId="77777777" w:rsidR="008C72E1" w:rsidRPr="00F92F12" w:rsidRDefault="008C72E1" w:rsidP="00514555"/>
        </w:tc>
        <w:tc>
          <w:tcPr>
            <w:tcW w:w="1870" w:type="dxa"/>
          </w:tcPr>
          <w:p w14:paraId="2EB2595F" w14:textId="77777777" w:rsidR="008C72E1" w:rsidRPr="00F92F12" w:rsidRDefault="008C72E1" w:rsidP="00514555"/>
        </w:tc>
      </w:tr>
    </w:tbl>
    <w:p w14:paraId="2B989EB0" w14:textId="77777777" w:rsidR="00EF52BE" w:rsidRDefault="00EF52BE" w:rsidP="00B93AAA">
      <w:bookmarkStart w:id="13" w:name="_Toc147739898"/>
      <w:bookmarkStart w:id="14" w:name="_Toc165973710"/>
    </w:p>
    <w:p w14:paraId="13446634" w14:textId="77777777" w:rsidR="00B93AAA" w:rsidRDefault="00B93AAA" w:rsidP="00B93AAA"/>
    <w:p w14:paraId="3CFEA830" w14:textId="77777777" w:rsidR="00501CC0" w:rsidRDefault="00501CC0" w:rsidP="00B93AAA"/>
    <w:p w14:paraId="1409F495" w14:textId="775C50E7" w:rsidR="00EF52BE" w:rsidRPr="00EF52BE" w:rsidRDefault="00EF52BE" w:rsidP="00EF52BE">
      <w:pPr>
        <w:pStyle w:val="Heading1"/>
      </w:pPr>
      <w:bookmarkStart w:id="15" w:name="_Toc187323037"/>
      <w:r w:rsidRPr="00EF52BE">
        <w:lastRenderedPageBreak/>
        <w:t>Photos and graphics</w:t>
      </w:r>
      <w:bookmarkEnd w:id="13"/>
      <w:bookmarkEnd w:id="14"/>
      <w:bookmarkEnd w:id="15"/>
    </w:p>
    <w:p w14:paraId="67AA214A" w14:textId="13FB01D6" w:rsidR="00EF52BE" w:rsidRPr="00653001" w:rsidRDefault="00EF52BE" w:rsidP="00B93AAA">
      <w:r>
        <w:t>Find</w:t>
      </w:r>
      <w:r w:rsidR="0022665B">
        <w:t xml:space="preserve"> approved</w:t>
      </w:r>
      <w:r>
        <w:t xml:space="preserve"> photos in the </w:t>
      </w:r>
      <w:hyperlink r:id="rId12" w:history="1">
        <w:r w:rsidRPr="007274BF">
          <w:rPr>
            <w:rStyle w:val="Hyperlink"/>
          </w:rPr>
          <w:t>WDFW Media Library</w:t>
        </w:r>
      </w:hyperlink>
      <w:r>
        <w:t>.</w:t>
      </w:r>
      <w:r w:rsidR="00B93AAA">
        <w:t xml:space="preserve"> </w:t>
      </w:r>
      <w:r w:rsidRPr="00653001">
        <w:t>Seek assistance from your</w:t>
      </w:r>
      <w:hyperlink r:id="rId13" w:history="1">
        <w:r w:rsidRPr="00BE4B02">
          <w:rPr>
            <w:rStyle w:val="Hyperlink"/>
            <w:u w:val="none"/>
          </w:rPr>
          <w:t xml:space="preserve"> </w:t>
        </w:r>
        <w:r w:rsidRPr="00A45D3A">
          <w:rPr>
            <w:rStyle w:val="Hyperlink"/>
          </w:rPr>
          <w:t>communication</w:t>
        </w:r>
        <w:r>
          <w:rPr>
            <w:rStyle w:val="Hyperlink"/>
          </w:rPr>
          <w:t>s</w:t>
        </w:r>
        <w:r w:rsidRPr="00A45D3A">
          <w:rPr>
            <w:rStyle w:val="Hyperlink"/>
          </w:rPr>
          <w:t xml:space="preserve"> manager</w:t>
        </w:r>
        <w:r w:rsidRPr="00BE4B02">
          <w:rPr>
            <w:rStyle w:val="Hyperlink"/>
            <w:u w:val="none"/>
          </w:rPr>
          <w:t xml:space="preserve"> </w:t>
        </w:r>
      </w:hyperlink>
      <w:r w:rsidRPr="00653001">
        <w:t>if you need help locating an image.</w:t>
      </w:r>
    </w:p>
    <w:p w14:paraId="04CC13B7" w14:textId="7FCEF268" w:rsidR="00EF52BE" w:rsidRPr="00653001" w:rsidRDefault="00EF52BE" w:rsidP="00EF52BE">
      <w:pPr>
        <w:pStyle w:val="Heading2"/>
      </w:pPr>
      <w:bookmarkStart w:id="16" w:name="_Toc165973712"/>
      <w:bookmarkStart w:id="17" w:name="_Toc187323038"/>
      <w:r>
        <w:t>Formatting tips</w:t>
      </w:r>
      <w:bookmarkEnd w:id="16"/>
      <w:bookmarkEnd w:id="17"/>
    </w:p>
    <w:p w14:paraId="4D1F975D" w14:textId="77777777" w:rsidR="00D11732" w:rsidRPr="006B6D38" w:rsidRDefault="00D11732" w:rsidP="00D11732">
      <w:pPr>
        <w:pStyle w:val="ListParagraph"/>
        <w:numPr>
          <w:ilvl w:val="0"/>
          <w:numId w:val="12"/>
        </w:numPr>
      </w:pPr>
      <w:r w:rsidRPr="006B6D38">
        <w:t xml:space="preserve">Photo credits are required for </w:t>
      </w:r>
      <w:r>
        <w:t>all</w:t>
      </w:r>
      <w:r w:rsidRPr="00FF467C">
        <w:t xml:space="preserve"> ph</w:t>
      </w:r>
      <w:r w:rsidRPr="006B6D38">
        <w:t>otos.</w:t>
      </w:r>
      <w:r>
        <w:t xml:space="preserve"> Add captions for context. Use </w:t>
      </w:r>
      <w:r w:rsidRPr="00F22F2C">
        <w:rPr>
          <w:i/>
          <w:iCs/>
        </w:rPr>
        <w:t>Photo caption</w:t>
      </w:r>
      <w:r>
        <w:t xml:space="preserve"> style.</w:t>
      </w:r>
    </w:p>
    <w:p w14:paraId="241D0250" w14:textId="42B1CEEE" w:rsidR="00EF52BE" w:rsidRDefault="00EF52BE" w:rsidP="00EF52BE">
      <w:pPr>
        <w:pStyle w:val="ListParagraph"/>
        <w:numPr>
          <w:ilvl w:val="0"/>
          <w:numId w:val="12"/>
        </w:numPr>
      </w:pPr>
      <w:r>
        <w:t xml:space="preserve">Add alt text describing the </w:t>
      </w:r>
      <w:r w:rsidR="00D11732">
        <w:t>photo or graphic</w:t>
      </w:r>
      <w:r w:rsidRPr="00653001">
        <w:t xml:space="preserve">. </w:t>
      </w:r>
      <w:r>
        <w:t xml:space="preserve">Right click &gt; </w:t>
      </w:r>
      <w:r w:rsidR="00D11732">
        <w:t xml:space="preserve">view </w:t>
      </w:r>
      <w:r>
        <w:t xml:space="preserve">alt text &gt; edit. </w:t>
      </w:r>
    </w:p>
    <w:p w14:paraId="637F3F04" w14:textId="77777777" w:rsidR="00EF52BE" w:rsidRDefault="00EF52BE" w:rsidP="00EF52BE">
      <w:pPr>
        <w:pStyle w:val="ListParagraph"/>
        <w:numPr>
          <w:ilvl w:val="0"/>
          <w:numId w:val="12"/>
        </w:numPr>
      </w:pPr>
      <w:r>
        <w:t>Format photos In Line with Text.</w:t>
      </w:r>
      <w:r w:rsidRPr="00DB1198">
        <w:t xml:space="preserve"> </w:t>
      </w:r>
      <w:r>
        <w:t>Click photo &gt; picture format menu &gt; wrap text &gt; In Line with Text. Left justify photos.</w:t>
      </w:r>
    </w:p>
    <w:p w14:paraId="23A159D1" w14:textId="77777777" w:rsidR="00EF52BE" w:rsidRDefault="00EF52BE" w:rsidP="00EF52BE">
      <w:pPr>
        <w:pStyle w:val="ListParagraph"/>
        <w:numPr>
          <w:ilvl w:val="0"/>
          <w:numId w:val="12"/>
        </w:numPr>
      </w:pPr>
      <w:r>
        <w:t xml:space="preserve">Adjust spacing below photos. Click photo &gt; select </w:t>
      </w:r>
      <w:r w:rsidRPr="00F22F2C">
        <w:rPr>
          <w:i/>
          <w:iCs/>
        </w:rPr>
        <w:t>Photo</w:t>
      </w:r>
      <w:r>
        <w:rPr>
          <w:i/>
          <w:iCs/>
        </w:rPr>
        <w:t xml:space="preserve"> spacing</w:t>
      </w:r>
      <w:r>
        <w:t xml:space="preserve"> style.</w:t>
      </w:r>
    </w:p>
    <w:p w14:paraId="52923C98" w14:textId="77777777" w:rsidR="00EF52BE" w:rsidRPr="009B2FB5" w:rsidRDefault="00EF52BE" w:rsidP="009157ED">
      <w:pPr>
        <w:pStyle w:val="Photospacing"/>
      </w:pPr>
      <w:r w:rsidRPr="000007C7">
        <w:drawing>
          <wp:inline distT="0" distB="0" distL="0" distR="0" wp14:anchorId="002E25F3" wp14:editId="0572822B">
            <wp:extent cx="5828306" cy="2705229"/>
            <wp:effectExtent l="0" t="0" r="1270" b="0"/>
            <wp:docPr id="1107665546" name="Picture 1107665546" descr="Panoramic view ofearly spring wildflowers with basalt cliffs" title="Lake Lenore Wildlife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ke_lenore_wla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23"/>
                    <a:stretch/>
                  </pic:blipFill>
                  <pic:spPr bwMode="auto">
                    <a:xfrm>
                      <a:off x="0" y="0"/>
                      <a:ext cx="5842184" cy="271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B7945" w14:textId="51CE156A" w:rsidR="00EF52BE" w:rsidRDefault="00EF52BE" w:rsidP="00EF52BE">
      <w:pPr>
        <w:pStyle w:val="Photocaption"/>
      </w:pPr>
      <w:bookmarkStart w:id="18" w:name="_Toc147739900"/>
      <w:r>
        <w:t>P</w:t>
      </w:r>
      <w:r w:rsidRPr="008B6A11">
        <w:t>hoto caption</w:t>
      </w:r>
      <w:bookmarkEnd w:id="18"/>
      <w:r>
        <w:t xml:space="preserve">. </w:t>
      </w:r>
      <w:r w:rsidRPr="00032F8C">
        <w:t xml:space="preserve">Photo by </w:t>
      </w:r>
      <w:r w:rsidRPr="00D11732">
        <w:rPr>
          <w:highlight w:val="yellow"/>
        </w:rPr>
        <w:t>NAME</w:t>
      </w:r>
      <w:r w:rsidRPr="00032F8C">
        <w:t>.</w:t>
      </w:r>
    </w:p>
    <w:p w14:paraId="5C2E4FF4" w14:textId="77777777" w:rsidR="00204C5E" w:rsidRDefault="00204C5E" w:rsidP="00470061"/>
    <w:sectPr w:rsidR="00204C5E" w:rsidSect="001A27FB"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D0EEC" w14:textId="77777777" w:rsidR="00D12903" w:rsidRDefault="00D12903" w:rsidP="000A1A65">
      <w:r>
        <w:separator/>
      </w:r>
    </w:p>
    <w:p w14:paraId="19323719" w14:textId="77777777" w:rsidR="00D12903" w:rsidRDefault="00D12903" w:rsidP="000A1A65"/>
  </w:endnote>
  <w:endnote w:type="continuationSeparator" w:id="0">
    <w:p w14:paraId="46C1E518" w14:textId="77777777" w:rsidR="00D12903" w:rsidRDefault="00D12903" w:rsidP="000A1A65">
      <w:r>
        <w:continuationSeparator/>
      </w:r>
    </w:p>
    <w:p w14:paraId="177E9AA5" w14:textId="77777777" w:rsidR="00D12903" w:rsidRDefault="00D12903" w:rsidP="000A1A65"/>
  </w:endnote>
  <w:endnote w:type="continuationNotice" w:id="1">
    <w:p w14:paraId="56F95229" w14:textId="77777777" w:rsidR="00D12903" w:rsidRDefault="00D12903" w:rsidP="000A1A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3BCF7" w14:textId="7C825BFC" w:rsidR="00AF23D4" w:rsidRPr="000A1A65" w:rsidRDefault="00C239BA" w:rsidP="007274BF">
    <w:pPr>
      <w:pStyle w:val="Footer"/>
      <w:pBdr>
        <w:top w:val="single" w:sz="4" w:space="1" w:color="auto"/>
      </w:pBdr>
    </w:pPr>
    <w:r w:rsidRPr="000A1A65">
      <w:ptab w:relativeTo="margin" w:alignment="left" w:leader="none"/>
    </w:r>
    <w:r w:rsidRPr="000A1A65">
      <w:t>Washington Department of Fish and Wildlife</w:t>
    </w:r>
    <w:r w:rsidR="00D13716" w:rsidRPr="000A1A65">
      <w:ptab w:relativeTo="margin" w:alignment="right" w:leader="none"/>
    </w:r>
    <w:r w:rsidR="00D13716" w:rsidRPr="000A1A65">
      <w:fldChar w:fldCharType="begin"/>
    </w:r>
    <w:r w:rsidR="00D13716" w:rsidRPr="000A1A65">
      <w:instrText xml:space="preserve"> PAGE  \* Arabic  \* MERGEFORMAT </w:instrText>
    </w:r>
    <w:r w:rsidR="00D13716" w:rsidRPr="000A1A65">
      <w:fldChar w:fldCharType="separate"/>
    </w:r>
    <w:r w:rsidR="00D944CF" w:rsidRPr="000A1A65">
      <w:t>4</w:t>
    </w:r>
    <w:r w:rsidR="00D13716" w:rsidRPr="000A1A65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22C0" w14:textId="4FA78C0C" w:rsidR="00D41397" w:rsidRDefault="00773F11" w:rsidP="00D41397">
    <w:pPr>
      <w:pStyle w:val="Footer"/>
    </w:pPr>
    <w:r>
      <w:t xml:space="preserve">Month Day, Year </w:t>
    </w:r>
    <w:r w:rsidRPr="00773F11">
      <w:rPr>
        <w:highlight w:val="yellow"/>
      </w:rPr>
      <w:t>(Double click footer to add date)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2DA60" w14:textId="77777777" w:rsidR="00D12903" w:rsidRDefault="00D12903" w:rsidP="000A1A65">
      <w:r>
        <w:separator/>
      </w:r>
    </w:p>
    <w:p w14:paraId="79903697" w14:textId="77777777" w:rsidR="00D12903" w:rsidRDefault="00D12903" w:rsidP="000A1A65"/>
  </w:footnote>
  <w:footnote w:type="continuationSeparator" w:id="0">
    <w:p w14:paraId="737DC586" w14:textId="77777777" w:rsidR="00D12903" w:rsidRDefault="00D12903" w:rsidP="000A1A65">
      <w:r>
        <w:continuationSeparator/>
      </w:r>
    </w:p>
    <w:p w14:paraId="3B0F952C" w14:textId="77777777" w:rsidR="00D12903" w:rsidRDefault="00D12903" w:rsidP="000A1A65"/>
  </w:footnote>
  <w:footnote w:type="continuationNotice" w:id="1">
    <w:p w14:paraId="60DD67B3" w14:textId="77777777" w:rsidR="00D12903" w:rsidRDefault="00D12903" w:rsidP="000A1A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33A9" w14:textId="0B981DB4" w:rsidR="00D44136" w:rsidRDefault="00D44136" w:rsidP="00D44136">
    <w:pPr>
      <w:pStyle w:val="Header"/>
      <w:spacing w:after="240"/>
    </w:pPr>
    <w:r>
      <w:rPr>
        <w:noProof/>
      </w:rPr>
      <w:drawing>
        <wp:inline distT="0" distB="0" distL="0" distR="0" wp14:anchorId="65B82FB8" wp14:editId="6F1AF8E4">
          <wp:extent cx="1775527" cy="525791"/>
          <wp:effectExtent l="0" t="0" r="0" b="7620"/>
          <wp:docPr id="96837892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378926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5527" cy="5257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398A"/>
    <w:multiLevelType w:val="hybridMultilevel"/>
    <w:tmpl w:val="3EC0E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CC3068"/>
    <w:multiLevelType w:val="hybridMultilevel"/>
    <w:tmpl w:val="8D9AF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E2425"/>
    <w:multiLevelType w:val="multilevel"/>
    <w:tmpl w:val="58587EEA"/>
    <w:numStyleLink w:val="XXXXXXXX"/>
  </w:abstractNum>
  <w:abstractNum w:abstractNumId="3" w15:restartNumberingAfterBreak="0">
    <w:nsid w:val="102D5174"/>
    <w:multiLevelType w:val="hybridMultilevel"/>
    <w:tmpl w:val="80E0B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3514E"/>
    <w:multiLevelType w:val="hybridMultilevel"/>
    <w:tmpl w:val="D870FA76"/>
    <w:lvl w:ilvl="0" w:tplc="070E0B0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8E3CE4" w:tentative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7A191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D053E2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128EF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D2DC0E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FAD70C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5EF48C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F22106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F5E342E"/>
    <w:multiLevelType w:val="hybridMultilevel"/>
    <w:tmpl w:val="1D24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6588F"/>
    <w:multiLevelType w:val="hybridMultilevel"/>
    <w:tmpl w:val="398E7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046C4"/>
    <w:multiLevelType w:val="hybridMultilevel"/>
    <w:tmpl w:val="46BC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25CB0"/>
    <w:multiLevelType w:val="hybridMultilevel"/>
    <w:tmpl w:val="30184F6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FF5A41"/>
    <w:multiLevelType w:val="multilevel"/>
    <w:tmpl w:val="58587EEA"/>
    <w:styleLink w:val="XXXXXXXX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576" w:hanging="216"/>
      </w:pPr>
      <w:rPr>
        <w:rFonts w:ascii="Symbol" w:hAnsi="Symbol" w:hint="default"/>
        <w:color w:val="auto"/>
        <w:position w:val="3"/>
      </w:rPr>
    </w:lvl>
    <w:lvl w:ilvl="1">
      <w:start w:val="1"/>
      <w:numFmt w:val="bullet"/>
      <w:lvlText w:val=""/>
      <w:lvlJc w:val="left"/>
      <w:pPr>
        <w:ind w:left="792" w:hanging="216"/>
      </w:pPr>
      <w:rPr>
        <w:rFonts w:ascii="Symbol" w:hAnsi="Symbol" w:hint="default"/>
        <w:color w:val="auto"/>
      </w:rPr>
    </w:lvl>
    <w:lvl w:ilvl="2">
      <w:start w:val="1"/>
      <w:numFmt w:val="bullet"/>
      <w:lvlText w:val=""/>
      <w:lvlJc w:val="left"/>
      <w:pPr>
        <w:ind w:left="1008" w:hanging="216"/>
      </w:pPr>
      <w:rPr>
        <w:rFonts w:ascii="Symbol" w:hAnsi="Symbol" w:hint="default"/>
        <w:color w:val="auto"/>
        <w:position w:val="3"/>
      </w:rPr>
    </w:lvl>
    <w:lvl w:ilvl="3">
      <w:start w:val="1"/>
      <w:numFmt w:val="decimal"/>
      <w:lvlText w:val="(%4)"/>
      <w:lvlJc w:val="left"/>
      <w:pPr>
        <w:ind w:left="-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-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10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hanging="360"/>
      </w:pPr>
      <w:rPr>
        <w:rFonts w:hint="default"/>
      </w:rPr>
    </w:lvl>
  </w:abstractNum>
  <w:abstractNum w:abstractNumId="10" w15:restartNumberingAfterBreak="0">
    <w:nsid w:val="4E9A1F6E"/>
    <w:multiLevelType w:val="hybridMultilevel"/>
    <w:tmpl w:val="0204AA02"/>
    <w:lvl w:ilvl="0" w:tplc="80047F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50FC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44BB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A69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24F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707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583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909F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70B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24079A9"/>
    <w:multiLevelType w:val="hybridMultilevel"/>
    <w:tmpl w:val="1384324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326ECA"/>
    <w:multiLevelType w:val="hybridMultilevel"/>
    <w:tmpl w:val="7B862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A6774"/>
    <w:multiLevelType w:val="hybridMultilevel"/>
    <w:tmpl w:val="4BB26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554836">
    <w:abstractNumId w:val="4"/>
  </w:num>
  <w:num w:numId="2" w16cid:durableId="1028287976">
    <w:abstractNumId w:val="10"/>
  </w:num>
  <w:num w:numId="3" w16cid:durableId="142702262">
    <w:abstractNumId w:val="12"/>
  </w:num>
  <w:num w:numId="4" w16cid:durableId="935022662">
    <w:abstractNumId w:val="9"/>
  </w:num>
  <w:num w:numId="5" w16cid:durableId="178472235">
    <w:abstractNumId w:val="2"/>
  </w:num>
  <w:num w:numId="6" w16cid:durableId="152988880">
    <w:abstractNumId w:val="7"/>
  </w:num>
  <w:num w:numId="7" w16cid:durableId="846823087">
    <w:abstractNumId w:val="11"/>
  </w:num>
  <w:num w:numId="8" w16cid:durableId="2137403619">
    <w:abstractNumId w:val="8"/>
  </w:num>
  <w:num w:numId="9" w16cid:durableId="1262420144">
    <w:abstractNumId w:val="13"/>
  </w:num>
  <w:num w:numId="10" w16cid:durableId="1974558175">
    <w:abstractNumId w:val="0"/>
  </w:num>
  <w:num w:numId="11" w16cid:durableId="1193955660">
    <w:abstractNumId w:val="3"/>
  </w:num>
  <w:num w:numId="12" w16cid:durableId="1983926751">
    <w:abstractNumId w:val="1"/>
  </w:num>
  <w:num w:numId="13" w16cid:durableId="803155498">
    <w:abstractNumId w:val="5"/>
  </w:num>
  <w:num w:numId="14" w16cid:durableId="230967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attachedTemplate r:id="rId1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2A"/>
    <w:rsid w:val="000007C7"/>
    <w:rsid w:val="00000EAD"/>
    <w:rsid w:val="000013D8"/>
    <w:rsid w:val="00002A46"/>
    <w:rsid w:val="000033B4"/>
    <w:rsid w:val="00003507"/>
    <w:rsid w:val="000041AB"/>
    <w:rsid w:val="00007946"/>
    <w:rsid w:val="00014EB2"/>
    <w:rsid w:val="000162EB"/>
    <w:rsid w:val="00020B58"/>
    <w:rsid w:val="00020FDA"/>
    <w:rsid w:val="00027ED9"/>
    <w:rsid w:val="00032F8C"/>
    <w:rsid w:val="000340D9"/>
    <w:rsid w:val="0004125A"/>
    <w:rsid w:val="00044035"/>
    <w:rsid w:val="00054BF0"/>
    <w:rsid w:val="00076E05"/>
    <w:rsid w:val="000910D5"/>
    <w:rsid w:val="00097383"/>
    <w:rsid w:val="000A1A65"/>
    <w:rsid w:val="000A572A"/>
    <w:rsid w:val="000B158B"/>
    <w:rsid w:val="000B202F"/>
    <w:rsid w:val="000B25B7"/>
    <w:rsid w:val="000C08EC"/>
    <w:rsid w:val="000C0BCE"/>
    <w:rsid w:val="000C274A"/>
    <w:rsid w:val="000C3CF2"/>
    <w:rsid w:val="000C577C"/>
    <w:rsid w:val="000D0AE2"/>
    <w:rsid w:val="000D1472"/>
    <w:rsid w:val="000D3D49"/>
    <w:rsid w:val="000D6382"/>
    <w:rsid w:val="000E1247"/>
    <w:rsid w:val="000E7AAB"/>
    <w:rsid w:val="000F2E91"/>
    <w:rsid w:val="000F534B"/>
    <w:rsid w:val="000F5940"/>
    <w:rsid w:val="001027B3"/>
    <w:rsid w:val="0010399A"/>
    <w:rsid w:val="0010592F"/>
    <w:rsid w:val="00107392"/>
    <w:rsid w:val="0010742F"/>
    <w:rsid w:val="00107F9C"/>
    <w:rsid w:val="00112E02"/>
    <w:rsid w:val="001146A2"/>
    <w:rsid w:val="00115CBA"/>
    <w:rsid w:val="00117A0F"/>
    <w:rsid w:val="00120E75"/>
    <w:rsid w:val="001269D6"/>
    <w:rsid w:val="0012793A"/>
    <w:rsid w:val="001346DA"/>
    <w:rsid w:val="00135FCE"/>
    <w:rsid w:val="00137B80"/>
    <w:rsid w:val="00141743"/>
    <w:rsid w:val="0014219C"/>
    <w:rsid w:val="00145145"/>
    <w:rsid w:val="001576A0"/>
    <w:rsid w:val="00157DB6"/>
    <w:rsid w:val="00162276"/>
    <w:rsid w:val="00167258"/>
    <w:rsid w:val="00170DB5"/>
    <w:rsid w:val="00170EF7"/>
    <w:rsid w:val="001743C3"/>
    <w:rsid w:val="00175B86"/>
    <w:rsid w:val="00176CF6"/>
    <w:rsid w:val="00181853"/>
    <w:rsid w:val="001864FA"/>
    <w:rsid w:val="001875E4"/>
    <w:rsid w:val="001940C0"/>
    <w:rsid w:val="00194F04"/>
    <w:rsid w:val="00196216"/>
    <w:rsid w:val="00196A43"/>
    <w:rsid w:val="00197FDB"/>
    <w:rsid w:val="001A27FB"/>
    <w:rsid w:val="001A5002"/>
    <w:rsid w:val="001B3BF8"/>
    <w:rsid w:val="001C4FA3"/>
    <w:rsid w:val="001C6AF1"/>
    <w:rsid w:val="001D3815"/>
    <w:rsid w:val="001D5D13"/>
    <w:rsid w:val="001D76EC"/>
    <w:rsid w:val="001E5970"/>
    <w:rsid w:val="001E5F08"/>
    <w:rsid w:val="001F02D2"/>
    <w:rsid w:val="001F3454"/>
    <w:rsid w:val="001F3DD3"/>
    <w:rsid w:val="001F3F25"/>
    <w:rsid w:val="002039F0"/>
    <w:rsid w:val="00204C5E"/>
    <w:rsid w:val="0020609B"/>
    <w:rsid w:val="00212CC1"/>
    <w:rsid w:val="00214B52"/>
    <w:rsid w:val="00223710"/>
    <w:rsid w:val="00224680"/>
    <w:rsid w:val="0022665B"/>
    <w:rsid w:val="00234AE2"/>
    <w:rsid w:val="00243047"/>
    <w:rsid w:val="00251A39"/>
    <w:rsid w:val="00251BA1"/>
    <w:rsid w:val="00251D95"/>
    <w:rsid w:val="0025362B"/>
    <w:rsid w:val="002608A1"/>
    <w:rsid w:val="002629BC"/>
    <w:rsid w:val="00263CCD"/>
    <w:rsid w:val="00270BFB"/>
    <w:rsid w:val="002736A4"/>
    <w:rsid w:val="0027490F"/>
    <w:rsid w:val="002809D8"/>
    <w:rsid w:val="00283D6A"/>
    <w:rsid w:val="00285B96"/>
    <w:rsid w:val="002917AF"/>
    <w:rsid w:val="00291D80"/>
    <w:rsid w:val="00292FE6"/>
    <w:rsid w:val="0029532D"/>
    <w:rsid w:val="002A1BC1"/>
    <w:rsid w:val="002B1CA6"/>
    <w:rsid w:val="002C3B54"/>
    <w:rsid w:val="002D0B9A"/>
    <w:rsid w:val="002D2432"/>
    <w:rsid w:val="002D2FBD"/>
    <w:rsid w:val="002D3982"/>
    <w:rsid w:val="002D448C"/>
    <w:rsid w:val="002D4672"/>
    <w:rsid w:val="002D7628"/>
    <w:rsid w:val="002E0CD5"/>
    <w:rsid w:val="002E2F92"/>
    <w:rsid w:val="002E67FD"/>
    <w:rsid w:val="002F2A02"/>
    <w:rsid w:val="002F76A3"/>
    <w:rsid w:val="0030166C"/>
    <w:rsid w:val="0030550F"/>
    <w:rsid w:val="003104A9"/>
    <w:rsid w:val="00313719"/>
    <w:rsid w:val="00313BE9"/>
    <w:rsid w:val="00315D2E"/>
    <w:rsid w:val="00320645"/>
    <w:rsid w:val="00326958"/>
    <w:rsid w:val="00332580"/>
    <w:rsid w:val="003461CF"/>
    <w:rsid w:val="00347E2B"/>
    <w:rsid w:val="003516AB"/>
    <w:rsid w:val="00357D6A"/>
    <w:rsid w:val="00360D99"/>
    <w:rsid w:val="00361B13"/>
    <w:rsid w:val="00364817"/>
    <w:rsid w:val="00365985"/>
    <w:rsid w:val="0037027A"/>
    <w:rsid w:val="00371909"/>
    <w:rsid w:val="00380994"/>
    <w:rsid w:val="00381FFA"/>
    <w:rsid w:val="003820AF"/>
    <w:rsid w:val="00382410"/>
    <w:rsid w:val="00382AFF"/>
    <w:rsid w:val="003835FA"/>
    <w:rsid w:val="00385D74"/>
    <w:rsid w:val="0038782A"/>
    <w:rsid w:val="00390B1C"/>
    <w:rsid w:val="00392D20"/>
    <w:rsid w:val="003948E7"/>
    <w:rsid w:val="003964A3"/>
    <w:rsid w:val="003A2E38"/>
    <w:rsid w:val="003A564C"/>
    <w:rsid w:val="003A5DE3"/>
    <w:rsid w:val="003B47D0"/>
    <w:rsid w:val="003B541E"/>
    <w:rsid w:val="003B6883"/>
    <w:rsid w:val="003C3134"/>
    <w:rsid w:val="003C473B"/>
    <w:rsid w:val="003C5491"/>
    <w:rsid w:val="003C5EB6"/>
    <w:rsid w:val="003D2B11"/>
    <w:rsid w:val="003D51B7"/>
    <w:rsid w:val="003F069F"/>
    <w:rsid w:val="003F2F13"/>
    <w:rsid w:val="003F42A7"/>
    <w:rsid w:val="003F5115"/>
    <w:rsid w:val="003F6545"/>
    <w:rsid w:val="00401418"/>
    <w:rsid w:val="00402B31"/>
    <w:rsid w:val="004067F9"/>
    <w:rsid w:val="00407F53"/>
    <w:rsid w:val="00413397"/>
    <w:rsid w:val="0041365C"/>
    <w:rsid w:val="004139EC"/>
    <w:rsid w:val="00414F32"/>
    <w:rsid w:val="004254A7"/>
    <w:rsid w:val="00426C5D"/>
    <w:rsid w:val="004276CB"/>
    <w:rsid w:val="004310E4"/>
    <w:rsid w:val="004411B0"/>
    <w:rsid w:val="00445E7F"/>
    <w:rsid w:val="004513E5"/>
    <w:rsid w:val="00454B82"/>
    <w:rsid w:val="004574EA"/>
    <w:rsid w:val="00470061"/>
    <w:rsid w:val="004716A2"/>
    <w:rsid w:val="00471E35"/>
    <w:rsid w:val="00474082"/>
    <w:rsid w:val="00474871"/>
    <w:rsid w:val="00476245"/>
    <w:rsid w:val="00480A5C"/>
    <w:rsid w:val="00483705"/>
    <w:rsid w:val="004852EC"/>
    <w:rsid w:val="00485BAD"/>
    <w:rsid w:val="00485EE3"/>
    <w:rsid w:val="0049156E"/>
    <w:rsid w:val="00492C85"/>
    <w:rsid w:val="004941D2"/>
    <w:rsid w:val="004A4038"/>
    <w:rsid w:val="004B675A"/>
    <w:rsid w:val="004B7322"/>
    <w:rsid w:val="004B7C11"/>
    <w:rsid w:val="004C1206"/>
    <w:rsid w:val="004C1E50"/>
    <w:rsid w:val="004C267E"/>
    <w:rsid w:val="004C55B6"/>
    <w:rsid w:val="004D2A4C"/>
    <w:rsid w:val="004D509D"/>
    <w:rsid w:val="004D54BE"/>
    <w:rsid w:val="004D611D"/>
    <w:rsid w:val="004E1643"/>
    <w:rsid w:val="004E1CD6"/>
    <w:rsid w:val="004E1DED"/>
    <w:rsid w:val="004E2CEC"/>
    <w:rsid w:val="004E319A"/>
    <w:rsid w:val="004E6D54"/>
    <w:rsid w:val="004E7B90"/>
    <w:rsid w:val="004F0312"/>
    <w:rsid w:val="004F30CB"/>
    <w:rsid w:val="00501CC0"/>
    <w:rsid w:val="005032EA"/>
    <w:rsid w:val="0050444D"/>
    <w:rsid w:val="005045F7"/>
    <w:rsid w:val="00504CBC"/>
    <w:rsid w:val="00505F2A"/>
    <w:rsid w:val="005113AA"/>
    <w:rsid w:val="00511C30"/>
    <w:rsid w:val="00512FE4"/>
    <w:rsid w:val="00514555"/>
    <w:rsid w:val="00516CB0"/>
    <w:rsid w:val="005170AC"/>
    <w:rsid w:val="005213F3"/>
    <w:rsid w:val="0053115F"/>
    <w:rsid w:val="00531579"/>
    <w:rsid w:val="005319B4"/>
    <w:rsid w:val="005339A1"/>
    <w:rsid w:val="00543846"/>
    <w:rsid w:val="00545074"/>
    <w:rsid w:val="0054588C"/>
    <w:rsid w:val="0055460E"/>
    <w:rsid w:val="0056459A"/>
    <w:rsid w:val="005649B9"/>
    <w:rsid w:val="005650B8"/>
    <w:rsid w:val="00595249"/>
    <w:rsid w:val="00596405"/>
    <w:rsid w:val="005A01EB"/>
    <w:rsid w:val="005A6540"/>
    <w:rsid w:val="005B3A41"/>
    <w:rsid w:val="005B51CF"/>
    <w:rsid w:val="005B76D2"/>
    <w:rsid w:val="005C65F7"/>
    <w:rsid w:val="005E06A8"/>
    <w:rsid w:val="005E1AE7"/>
    <w:rsid w:val="005E3451"/>
    <w:rsid w:val="005E40CB"/>
    <w:rsid w:val="005E54F4"/>
    <w:rsid w:val="005F12AE"/>
    <w:rsid w:val="005F16A2"/>
    <w:rsid w:val="005F240E"/>
    <w:rsid w:val="00605ABA"/>
    <w:rsid w:val="00606807"/>
    <w:rsid w:val="006109C5"/>
    <w:rsid w:val="00611414"/>
    <w:rsid w:val="00612C51"/>
    <w:rsid w:val="006167A3"/>
    <w:rsid w:val="006228E6"/>
    <w:rsid w:val="006231C3"/>
    <w:rsid w:val="00626A43"/>
    <w:rsid w:val="00627553"/>
    <w:rsid w:val="00631B1E"/>
    <w:rsid w:val="00632B09"/>
    <w:rsid w:val="00637E28"/>
    <w:rsid w:val="006473A1"/>
    <w:rsid w:val="0065295E"/>
    <w:rsid w:val="00653001"/>
    <w:rsid w:val="006538EA"/>
    <w:rsid w:val="00655B24"/>
    <w:rsid w:val="00660743"/>
    <w:rsid w:val="0066119D"/>
    <w:rsid w:val="00662F2A"/>
    <w:rsid w:val="00664362"/>
    <w:rsid w:val="00664DC0"/>
    <w:rsid w:val="00665F06"/>
    <w:rsid w:val="0067651D"/>
    <w:rsid w:val="0068416D"/>
    <w:rsid w:val="006A0487"/>
    <w:rsid w:val="006A1A31"/>
    <w:rsid w:val="006A41A0"/>
    <w:rsid w:val="006B101A"/>
    <w:rsid w:val="006B1D4B"/>
    <w:rsid w:val="006B6D38"/>
    <w:rsid w:val="006B6F0D"/>
    <w:rsid w:val="006B770F"/>
    <w:rsid w:val="006B7C4C"/>
    <w:rsid w:val="006C23AC"/>
    <w:rsid w:val="006D3CD2"/>
    <w:rsid w:val="006D4030"/>
    <w:rsid w:val="006D6E9C"/>
    <w:rsid w:val="006E0630"/>
    <w:rsid w:val="006E0A0C"/>
    <w:rsid w:val="006E19ED"/>
    <w:rsid w:val="006E2F1B"/>
    <w:rsid w:val="006F36AD"/>
    <w:rsid w:val="006F7298"/>
    <w:rsid w:val="006F7A10"/>
    <w:rsid w:val="007016B4"/>
    <w:rsid w:val="00705175"/>
    <w:rsid w:val="007064E2"/>
    <w:rsid w:val="00707F07"/>
    <w:rsid w:val="00725B4C"/>
    <w:rsid w:val="00726AE2"/>
    <w:rsid w:val="007274BF"/>
    <w:rsid w:val="00731A4D"/>
    <w:rsid w:val="007324C2"/>
    <w:rsid w:val="00734711"/>
    <w:rsid w:val="00735460"/>
    <w:rsid w:val="00745BBE"/>
    <w:rsid w:val="007465BF"/>
    <w:rsid w:val="00746C49"/>
    <w:rsid w:val="007539E5"/>
    <w:rsid w:val="007720AD"/>
    <w:rsid w:val="00773F11"/>
    <w:rsid w:val="00773FEA"/>
    <w:rsid w:val="00777311"/>
    <w:rsid w:val="00780527"/>
    <w:rsid w:val="00782D08"/>
    <w:rsid w:val="007866B9"/>
    <w:rsid w:val="007965E8"/>
    <w:rsid w:val="00796D85"/>
    <w:rsid w:val="007B5CFA"/>
    <w:rsid w:val="007C04DD"/>
    <w:rsid w:val="007C6CC8"/>
    <w:rsid w:val="007D0FA7"/>
    <w:rsid w:val="007D333D"/>
    <w:rsid w:val="007D4BD5"/>
    <w:rsid w:val="007D740A"/>
    <w:rsid w:val="007E456B"/>
    <w:rsid w:val="007F4F8A"/>
    <w:rsid w:val="007F50E2"/>
    <w:rsid w:val="007F521C"/>
    <w:rsid w:val="007F6995"/>
    <w:rsid w:val="00803DD2"/>
    <w:rsid w:val="00812183"/>
    <w:rsid w:val="00813078"/>
    <w:rsid w:val="00815423"/>
    <w:rsid w:val="00815C0B"/>
    <w:rsid w:val="00817C2C"/>
    <w:rsid w:val="0082290B"/>
    <w:rsid w:val="008261CB"/>
    <w:rsid w:val="008262BA"/>
    <w:rsid w:val="0082662A"/>
    <w:rsid w:val="00827677"/>
    <w:rsid w:val="008325C9"/>
    <w:rsid w:val="00834E69"/>
    <w:rsid w:val="00835A2B"/>
    <w:rsid w:val="00840BE2"/>
    <w:rsid w:val="00840E9D"/>
    <w:rsid w:val="00844A17"/>
    <w:rsid w:val="008466B3"/>
    <w:rsid w:val="008473BC"/>
    <w:rsid w:val="00860987"/>
    <w:rsid w:val="00863E0B"/>
    <w:rsid w:val="00864A12"/>
    <w:rsid w:val="00877047"/>
    <w:rsid w:val="00881194"/>
    <w:rsid w:val="00890298"/>
    <w:rsid w:val="008971A5"/>
    <w:rsid w:val="00897DF3"/>
    <w:rsid w:val="008A09FB"/>
    <w:rsid w:val="008A1D14"/>
    <w:rsid w:val="008B6A11"/>
    <w:rsid w:val="008B79EE"/>
    <w:rsid w:val="008C2DC7"/>
    <w:rsid w:val="008C679A"/>
    <w:rsid w:val="008C72E1"/>
    <w:rsid w:val="008D14FE"/>
    <w:rsid w:val="008D3386"/>
    <w:rsid w:val="008D483B"/>
    <w:rsid w:val="008D4ABD"/>
    <w:rsid w:val="008D7720"/>
    <w:rsid w:val="008E2653"/>
    <w:rsid w:val="008E44E5"/>
    <w:rsid w:val="008E7F97"/>
    <w:rsid w:val="008F0C15"/>
    <w:rsid w:val="008F4891"/>
    <w:rsid w:val="00904FB5"/>
    <w:rsid w:val="009058CA"/>
    <w:rsid w:val="00905A99"/>
    <w:rsid w:val="009060EE"/>
    <w:rsid w:val="00907437"/>
    <w:rsid w:val="009157ED"/>
    <w:rsid w:val="00915802"/>
    <w:rsid w:val="009168FC"/>
    <w:rsid w:val="009230C3"/>
    <w:rsid w:val="0092414E"/>
    <w:rsid w:val="009266BC"/>
    <w:rsid w:val="009378A4"/>
    <w:rsid w:val="00947D12"/>
    <w:rsid w:val="009579B3"/>
    <w:rsid w:val="009620E7"/>
    <w:rsid w:val="0096332A"/>
    <w:rsid w:val="00964345"/>
    <w:rsid w:val="0097057F"/>
    <w:rsid w:val="00970D97"/>
    <w:rsid w:val="00974F81"/>
    <w:rsid w:val="009758E1"/>
    <w:rsid w:val="00981E2C"/>
    <w:rsid w:val="00982291"/>
    <w:rsid w:val="00984500"/>
    <w:rsid w:val="00985ED0"/>
    <w:rsid w:val="009877A5"/>
    <w:rsid w:val="0098780A"/>
    <w:rsid w:val="0099342D"/>
    <w:rsid w:val="00995004"/>
    <w:rsid w:val="00995F70"/>
    <w:rsid w:val="009B0D77"/>
    <w:rsid w:val="009B2FB5"/>
    <w:rsid w:val="009B574B"/>
    <w:rsid w:val="009C209C"/>
    <w:rsid w:val="009D13D6"/>
    <w:rsid w:val="009D2C44"/>
    <w:rsid w:val="009D3096"/>
    <w:rsid w:val="009D3A0B"/>
    <w:rsid w:val="009D4A03"/>
    <w:rsid w:val="009D4AC8"/>
    <w:rsid w:val="009D56B0"/>
    <w:rsid w:val="009D6038"/>
    <w:rsid w:val="009E39E5"/>
    <w:rsid w:val="009E401E"/>
    <w:rsid w:val="009E4696"/>
    <w:rsid w:val="009E72BE"/>
    <w:rsid w:val="009E7B69"/>
    <w:rsid w:val="009F048F"/>
    <w:rsid w:val="009F688E"/>
    <w:rsid w:val="00A0074B"/>
    <w:rsid w:val="00A01F78"/>
    <w:rsid w:val="00A0374B"/>
    <w:rsid w:val="00A062BE"/>
    <w:rsid w:val="00A106B5"/>
    <w:rsid w:val="00A10A3D"/>
    <w:rsid w:val="00A15ED2"/>
    <w:rsid w:val="00A218B2"/>
    <w:rsid w:val="00A22607"/>
    <w:rsid w:val="00A24F9D"/>
    <w:rsid w:val="00A26272"/>
    <w:rsid w:val="00A3334C"/>
    <w:rsid w:val="00A41413"/>
    <w:rsid w:val="00A43E75"/>
    <w:rsid w:val="00A45D39"/>
    <w:rsid w:val="00A45D3A"/>
    <w:rsid w:val="00A51518"/>
    <w:rsid w:val="00A56EBD"/>
    <w:rsid w:val="00A57B18"/>
    <w:rsid w:val="00A65778"/>
    <w:rsid w:val="00A72661"/>
    <w:rsid w:val="00A81184"/>
    <w:rsid w:val="00A838F3"/>
    <w:rsid w:val="00A83D2C"/>
    <w:rsid w:val="00AA0529"/>
    <w:rsid w:val="00AA0789"/>
    <w:rsid w:val="00AA286E"/>
    <w:rsid w:val="00AA2ECE"/>
    <w:rsid w:val="00AA51F3"/>
    <w:rsid w:val="00AB27CA"/>
    <w:rsid w:val="00AC5616"/>
    <w:rsid w:val="00AD489E"/>
    <w:rsid w:val="00AD69D8"/>
    <w:rsid w:val="00AE09C0"/>
    <w:rsid w:val="00AE0F97"/>
    <w:rsid w:val="00AE1197"/>
    <w:rsid w:val="00AE3B00"/>
    <w:rsid w:val="00AF1C8D"/>
    <w:rsid w:val="00AF23D4"/>
    <w:rsid w:val="00AF4D5C"/>
    <w:rsid w:val="00AF7B7A"/>
    <w:rsid w:val="00B0211C"/>
    <w:rsid w:val="00B0351F"/>
    <w:rsid w:val="00B0381C"/>
    <w:rsid w:val="00B03AF2"/>
    <w:rsid w:val="00B07E9E"/>
    <w:rsid w:val="00B203A9"/>
    <w:rsid w:val="00B25365"/>
    <w:rsid w:val="00B26045"/>
    <w:rsid w:val="00B3440D"/>
    <w:rsid w:val="00B3692A"/>
    <w:rsid w:val="00B36C6C"/>
    <w:rsid w:val="00B5064B"/>
    <w:rsid w:val="00B506DC"/>
    <w:rsid w:val="00B63823"/>
    <w:rsid w:val="00B64035"/>
    <w:rsid w:val="00B65E96"/>
    <w:rsid w:val="00B670F3"/>
    <w:rsid w:val="00B710FF"/>
    <w:rsid w:val="00B7443B"/>
    <w:rsid w:val="00B82C1B"/>
    <w:rsid w:val="00B83A12"/>
    <w:rsid w:val="00B92877"/>
    <w:rsid w:val="00B936BD"/>
    <w:rsid w:val="00B93AAA"/>
    <w:rsid w:val="00B96A7E"/>
    <w:rsid w:val="00BA258E"/>
    <w:rsid w:val="00BC19F4"/>
    <w:rsid w:val="00BC4001"/>
    <w:rsid w:val="00BD04CE"/>
    <w:rsid w:val="00BD12B3"/>
    <w:rsid w:val="00BD19D6"/>
    <w:rsid w:val="00BD35A7"/>
    <w:rsid w:val="00BE0138"/>
    <w:rsid w:val="00BE1A94"/>
    <w:rsid w:val="00BE1F01"/>
    <w:rsid w:val="00BE3880"/>
    <w:rsid w:val="00BE4B02"/>
    <w:rsid w:val="00BE771B"/>
    <w:rsid w:val="00BF0F29"/>
    <w:rsid w:val="00C00B98"/>
    <w:rsid w:val="00C072B1"/>
    <w:rsid w:val="00C11A11"/>
    <w:rsid w:val="00C11B9A"/>
    <w:rsid w:val="00C150A9"/>
    <w:rsid w:val="00C22F20"/>
    <w:rsid w:val="00C239BA"/>
    <w:rsid w:val="00C23B45"/>
    <w:rsid w:val="00C3251F"/>
    <w:rsid w:val="00C32A19"/>
    <w:rsid w:val="00C40D2C"/>
    <w:rsid w:val="00C41846"/>
    <w:rsid w:val="00C41852"/>
    <w:rsid w:val="00C42D1D"/>
    <w:rsid w:val="00C42DE2"/>
    <w:rsid w:val="00C462F4"/>
    <w:rsid w:val="00C50AB5"/>
    <w:rsid w:val="00C51552"/>
    <w:rsid w:val="00C5357F"/>
    <w:rsid w:val="00C55DCC"/>
    <w:rsid w:val="00C56B91"/>
    <w:rsid w:val="00C6175A"/>
    <w:rsid w:val="00C632AC"/>
    <w:rsid w:val="00C70A92"/>
    <w:rsid w:val="00C70F50"/>
    <w:rsid w:val="00C742EB"/>
    <w:rsid w:val="00C74A2C"/>
    <w:rsid w:val="00C76F54"/>
    <w:rsid w:val="00C77839"/>
    <w:rsid w:val="00C80B44"/>
    <w:rsid w:val="00C84A2A"/>
    <w:rsid w:val="00C8788D"/>
    <w:rsid w:val="00CB2953"/>
    <w:rsid w:val="00CB2DDE"/>
    <w:rsid w:val="00CB36F8"/>
    <w:rsid w:val="00CB646F"/>
    <w:rsid w:val="00CB6C61"/>
    <w:rsid w:val="00CC4D6B"/>
    <w:rsid w:val="00CC5D0C"/>
    <w:rsid w:val="00CC5D83"/>
    <w:rsid w:val="00CC633A"/>
    <w:rsid w:val="00CD4D2B"/>
    <w:rsid w:val="00CD526B"/>
    <w:rsid w:val="00CD681C"/>
    <w:rsid w:val="00CE0D15"/>
    <w:rsid w:val="00CF060D"/>
    <w:rsid w:val="00CF2D50"/>
    <w:rsid w:val="00CF4F30"/>
    <w:rsid w:val="00CF4F88"/>
    <w:rsid w:val="00CF5DAD"/>
    <w:rsid w:val="00CF6AFD"/>
    <w:rsid w:val="00CF7401"/>
    <w:rsid w:val="00CF7686"/>
    <w:rsid w:val="00D01F1B"/>
    <w:rsid w:val="00D04240"/>
    <w:rsid w:val="00D06AD7"/>
    <w:rsid w:val="00D11732"/>
    <w:rsid w:val="00D12903"/>
    <w:rsid w:val="00D13716"/>
    <w:rsid w:val="00D15E17"/>
    <w:rsid w:val="00D166C0"/>
    <w:rsid w:val="00D23BD4"/>
    <w:rsid w:val="00D24901"/>
    <w:rsid w:val="00D24ABB"/>
    <w:rsid w:val="00D33729"/>
    <w:rsid w:val="00D33B1C"/>
    <w:rsid w:val="00D33F10"/>
    <w:rsid w:val="00D3547F"/>
    <w:rsid w:val="00D37C16"/>
    <w:rsid w:val="00D41397"/>
    <w:rsid w:val="00D42AD1"/>
    <w:rsid w:val="00D44136"/>
    <w:rsid w:val="00D47AE1"/>
    <w:rsid w:val="00D60A78"/>
    <w:rsid w:val="00D61F33"/>
    <w:rsid w:val="00D6273E"/>
    <w:rsid w:val="00D65899"/>
    <w:rsid w:val="00D65D7C"/>
    <w:rsid w:val="00D72AB3"/>
    <w:rsid w:val="00D7332F"/>
    <w:rsid w:val="00D73FF7"/>
    <w:rsid w:val="00D80ECB"/>
    <w:rsid w:val="00D944CF"/>
    <w:rsid w:val="00D97F32"/>
    <w:rsid w:val="00DA2F01"/>
    <w:rsid w:val="00DA2F2F"/>
    <w:rsid w:val="00DB1198"/>
    <w:rsid w:val="00DB1CFE"/>
    <w:rsid w:val="00DB493D"/>
    <w:rsid w:val="00DB4CD1"/>
    <w:rsid w:val="00DB5553"/>
    <w:rsid w:val="00DB5B46"/>
    <w:rsid w:val="00DB5B55"/>
    <w:rsid w:val="00DC71D7"/>
    <w:rsid w:val="00DC7377"/>
    <w:rsid w:val="00DD3505"/>
    <w:rsid w:val="00DE3176"/>
    <w:rsid w:val="00DE529C"/>
    <w:rsid w:val="00DE5586"/>
    <w:rsid w:val="00DE690F"/>
    <w:rsid w:val="00DF5A4C"/>
    <w:rsid w:val="00E06791"/>
    <w:rsid w:val="00E0715A"/>
    <w:rsid w:val="00E14FEF"/>
    <w:rsid w:val="00E22121"/>
    <w:rsid w:val="00E26CE5"/>
    <w:rsid w:val="00E31072"/>
    <w:rsid w:val="00E32F55"/>
    <w:rsid w:val="00E375F4"/>
    <w:rsid w:val="00E413F4"/>
    <w:rsid w:val="00E41904"/>
    <w:rsid w:val="00E44686"/>
    <w:rsid w:val="00E45579"/>
    <w:rsid w:val="00E50C79"/>
    <w:rsid w:val="00E516A2"/>
    <w:rsid w:val="00E6034B"/>
    <w:rsid w:val="00E609E2"/>
    <w:rsid w:val="00E61766"/>
    <w:rsid w:val="00E645DC"/>
    <w:rsid w:val="00E67E20"/>
    <w:rsid w:val="00E703B4"/>
    <w:rsid w:val="00E71C93"/>
    <w:rsid w:val="00E726A3"/>
    <w:rsid w:val="00E72F09"/>
    <w:rsid w:val="00E73F19"/>
    <w:rsid w:val="00E76C40"/>
    <w:rsid w:val="00E76CC5"/>
    <w:rsid w:val="00E90E91"/>
    <w:rsid w:val="00E969DF"/>
    <w:rsid w:val="00EA00B5"/>
    <w:rsid w:val="00EA0640"/>
    <w:rsid w:val="00EA4BBD"/>
    <w:rsid w:val="00EA6836"/>
    <w:rsid w:val="00EA7C9A"/>
    <w:rsid w:val="00EB0025"/>
    <w:rsid w:val="00EB0F72"/>
    <w:rsid w:val="00EB1B17"/>
    <w:rsid w:val="00EB501D"/>
    <w:rsid w:val="00EC2A14"/>
    <w:rsid w:val="00EC34BD"/>
    <w:rsid w:val="00EC36B4"/>
    <w:rsid w:val="00EC6218"/>
    <w:rsid w:val="00ED114E"/>
    <w:rsid w:val="00ED1B1E"/>
    <w:rsid w:val="00ED7758"/>
    <w:rsid w:val="00EE0101"/>
    <w:rsid w:val="00EE0971"/>
    <w:rsid w:val="00EE0A7B"/>
    <w:rsid w:val="00EE0AC4"/>
    <w:rsid w:val="00EE3B4A"/>
    <w:rsid w:val="00EE4E68"/>
    <w:rsid w:val="00EF25E9"/>
    <w:rsid w:val="00EF31A0"/>
    <w:rsid w:val="00EF458D"/>
    <w:rsid w:val="00EF52BE"/>
    <w:rsid w:val="00EF5507"/>
    <w:rsid w:val="00F00834"/>
    <w:rsid w:val="00F00AAA"/>
    <w:rsid w:val="00F047C1"/>
    <w:rsid w:val="00F11710"/>
    <w:rsid w:val="00F120FF"/>
    <w:rsid w:val="00F1218F"/>
    <w:rsid w:val="00F21E76"/>
    <w:rsid w:val="00F22819"/>
    <w:rsid w:val="00F22C02"/>
    <w:rsid w:val="00F22F2C"/>
    <w:rsid w:val="00F2321D"/>
    <w:rsid w:val="00F25072"/>
    <w:rsid w:val="00F25468"/>
    <w:rsid w:val="00F306C1"/>
    <w:rsid w:val="00F3318A"/>
    <w:rsid w:val="00F45252"/>
    <w:rsid w:val="00F454C6"/>
    <w:rsid w:val="00F46E28"/>
    <w:rsid w:val="00F60E63"/>
    <w:rsid w:val="00F60F94"/>
    <w:rsid w:val="00F7056E"/>
    <w:rsid w:val="00F74CA4"/>
    <w:rsid w:val="00F8061F"/>
    <w:rsid w:val="00F923F1"/>
    <w:rsid w:val="00F929A5"/>
    <w:rsid w:val="00F93859"/>
    <w:rsid w:val="00FA0C76"/>
    <w:rsid w:val="00FA39FE"/>
    <w:rsid w:val="00FA42F9"/>
    <w:rsid w:val="00FA45CD"/>
    <w:rsid w:val="00FA5EC6"/>
    <w:rsid w:val="00FB1441"/>
    <w:rsid w:val="00FB42A5"/>
    <w:rsid w:val="00FB4375"/>
    <w:rsid w:val="00FB52D4"/>
    <w:rsid w:val="00FB7D79"/>
    <w:rsid w:val="00FC08F5"/>
    <w:rsid w:val="00FC0EE9"/>
    <w:rsid w:val="00FD543C"/>
    <w:rsid w:val="00FE140C"/>
    <w:rsid w:val="00FE1663"/>
    <w:rsid w:val="00FE2AB2"/>
    <w:rsid w:val="00FE6531"/>
    <w:rsid w:val="00FF12B8"/>
    <w:rsid w:val="00FF2938"/>
    <w:rsid w:val="00FF3AFD"/>
    <w:rsid w:val="00FF43A6"/>
    <w:rsid w:val="00FF4632"/>
    <w:rsid w:val="00FF467C"/>
    <w:rsid w:val="00FF55A9"/>
    <w:rsid w:val="00FF55C1"/>
    <w:rsid w:val="00FF668F"/>
    <w:rsid w:val="0709E726"/>
    <w:rsid w:val="38A3EC89"/>
    <w:rsid w:val="394025AB"/>
    <w:rsid w:val="46A0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D0C14"/>
  <w15:chartTrackingRefBased/>
  <w15:docId w15:val="{CE1A6F51-9514-46EA-A790-9B34FC78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/>
    <w:lsdException w:name="Intense Reference" w:semiHidden="1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text"/>
    <w:uiPriority w:val="4"/>
    <w:qFormat/>
    <w:rsid w:val="00B93AAA"/>
    <w:rPr>
      <w:rFonts w:cstheme="minorHAnsi"/>
    </w:rPr>
  </w:style>
  <w:style w:type="paragraph" w:styleId="Heading1">
    <w:name w:val="heading 1"/>
    <w:basedOn w:val="Heading2"/>
    <w:next w:val="Normal"/>
    <w:link w:val="Heading1Char"/>
    <w:uiPriority w:val="5"/>
    <w:qFormat/>
    <w:rsid w:val="00915802"/>
    <w:pPr>
      <w:spacing w:before="360" w:after="240"/>
      <w:outlineLvl w:val="0"/>
    </w:pPr>
    <w:rPr>
      <w:rFonts w:ascii="Segoe UI" w:hAnsi="Segoe UI" w:cs="Segoe UI"/>
      <w:b w:val="0"/>
      <w:color w:val="0779A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6"/>
    <w:qFormat/>
    <w:rsid w:val="00985ED0"/>
    <w:pPr>
      <w:spacing w:before="240" w:after="120"/>
      <w:outlineLvl w:val="1"/>
    </w:pPr>
    <w:rPr>
      <w:b/>
      <w:bC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7"/>
    <w:qFormat/>
    <w:rsid w:val="00C51552"/>
    <w:pPr>
      <w:spacing w:after="120"/>
      <w:outlineLvl w:val="2"/>
    </w:pPr>
    <w:rPr>
      <w:b/>
      <w:bCs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8"/>
    <w:qFormat/>
    <w:rsid w:val="00C51552"/>
    <w:pPr>
      <w:spacing w:after="120"/>
      <w:outlineLvl w:val="3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915802"/>
    <w:rPr>
      <w:rFonts w:ascii="Segoe UI" w:hAnsi="Segoe UI" w:cs="Segoe UI"/>
      <w:bCs/>
      <w:color w:val="0779AA"/>
      <w:sz w:val="40"/>
      <w:szCs w:val="40"/>
    </w:rPr>
  </w:style>
  <w:style w:type="paragraph" w:customStyle="1" w:styleId="Photocaption">
    <w:name w:val="Photo caption"/>
    <w:basedOn w:val="Normal"/>
    <w:uiPriority w:val="12"/>
    <w:qFormat/>
    <w:rsid w:val="00EF52BE"/>
    <w:rPr>
      <w:sz w:val="20"/>
      <w:szCs w:val="18"/>
    </w:rPr>
  </w:style>
  <w:style w:type="paragraph" w:styleId="Title">
    <w:name w:val="Title"/>
    <w:basedOn w:val="Normal"/>
    <w:next w:val="Normal"/>
    <w:link w:val="TitleChar"/>
    <w:qFormat/>
    <w:rsid w:val="00D41397"/>
    <w:pPr>
      <w:spacing w:after="480" w:line="240" w:lineRule="auto"/>
      <w:contextualSpacing/>
    </w:pPr>
    <w:rPr>
      <w:rFonts w:ascii="Segoe UI" w:eastAsiaTheme="majorEastAsia" w:hAnsi="Segoe UI" w:cs="Segoe UI"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D41397"/>
    <w:rPr>
      <w:rFonts w:ascii="Segoe UI" w:eastAsiaTheme="majorEastAsia" w:hAnsi="Segoe UI" w:cs="Segoe UI"/>
      <w:bCs/>
      <w:spacing w:val="-10"/>
      <w:kern w:val="28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6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6A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6"/>
    <w:rsid w:val="00985ED0"/>
    <w:rPr>
      <w:rFonts w:cstheme="minorHAnsi"/>
      <w:b/>
      <w:bCs/>
      <w:sz w:val="32"/>
      <w:szCs w:val="28"/>
    </w:rPr>
  </w:style>
  <w:style w:type="paragraph" w:styleId="TOCHeading">
    <w:name w:val="TOC Heading"/>
    <w:basedOn w:val="Normal"/>
    <w:next w:val="Normal"/>
    <w:uiPriority w:val="39"/>
    <w:qFormat/>
    <w:rsid w:val="001A27FB"/>
    <w:rPr>
      <w:rFonts w:ascii="Segoe UI" w:hAnsi="Segoe UI" w:cs="Segoe UI"/>
      <w:bCs/>
      <w:color w:val="0779AA"/>
      <w:sz w:val="40"/>
      <w:szCs w:val="40"/>
    </w:rPr>
  </w:style>
  <w:style w:type="paragraph" w:styleId="TOC2">
    <w:name w:val="toc 2"/>
    <w:basedOn w:val="Normal"/>
    <w:next w:val="Normal"/>
    <w:autoRedefine/>
    <w:uiPriority w:val="39"/>
    <w:rsid w:val="00B64035"/>
    <w:pPr>
      <w:spacing w:after="60" w:line="259" w:lineRule="auto"/>
      <w:ind w:left="216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rsid w:val="000F2E91"/>
    <w:pPr>
      <w:spacing w:after="60" w:line="259" w:lineRule="auto"/>
    </w:pPr>
    <w:rPr>
      <w:rFonts w:eastAsiaTheme="minorEastAsia"/>
      <w:b/>
    </w:rPr>
  </w:style>
  <w:style w:type="paragraph" w:styleId="TOC3">
    <w:name w:val="toc 3"/>
    <w:basedOn w:val="Normal"/>
    <w:next w:val="Normal"/>
    <w:autoRedefine/>
    <w:uiPriority w:val="39"/>
    <w:rsid w:val="00B64035"/>
    <w:pPr>
      <w:spacing w:after="60" w:line="259" w:lineRule="auto"/>
      <w:ind w:left="446"/>
    </w:pPr>
    <w:rPr>
      <w:rFonts w:eastAsiaTheme="minorEastAsia" w:cs="Times New Roman"/>
    </w:rPr>
  </w:style>
  <w:style w:type="character" w:customStyle="1" w:styleId="Heading3Char">
    <w:name w:val="Heading 3 Char"/>
    <w:basedOn w:val="DefaultParagraphFont"/>
    <w:link w:val="Heading3"/>
    <w:uiPriority w:val="7"/>
    <w:rsid w:val="00470061"/>
    <w:rPr>
      <w:rFonts w:cstheme="minorHAnsi"/>
      <w:b/>
      <w:bCs/>
      <w:sz w:val="28"/>
      <w:szCs w:val="24"/>
    </w:rPr>
  </w:style>
  <w:style w:type="character" w:styleId="Hyperlink">
    <w:name w:val="Hyperlink"/>
    <w:basedOn w:val="DefaultParagraphFont"/>
    <w:uiPriority w:val="99"/>
    <w:rsid w:val="00DC71D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342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rsid w:val="00564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73BC"/>
    <w:rPr>
      <w:rFonts w:cstheme="minorHAnsi"/>
    </w:rPr>
  </w:style>
  <w:style w:type="paragraph" w:styleId="Footer">
    <w:name w:val="footer"/>
    <w:basedOn w:val="Normal"/>
    <w:link w:val="FooterChar"/>
    <w:uiPriority w:val="30"/>
    <w:rsid w:val="000A1A65"/>
    <w:pPr>
      <w:tabs>
        <w:tab w:val="center" w:pos="4680"/>
        <w:tab w:val="right" w:pos="9360"/>
      </w:tabs>
      <w:spacing w:after="0" w:line="240" w:lineRule="auto"/>
    </w:pPr>
    <w:rPr>
      <w:noProof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30"/>
    <w:rsid w:val="000F534B"/>
    <w:rPr>
      <w:rFonts w:cstheme="minorHAnsi"/>
      <w:noProof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459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link w:val="NoSpacingChar"/>
    <w:uiPriority w:val="17"/>
    <w:semiHidden/>
    <w:qFormat/>
    <w:rsid w:val="004D54B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7"/>
    <w:semiHidden/>
    <w:rsid w:val="00470061"/>
    <w:rPr>
      <w:rFonts w:eastAsiaTheme="minorEastAsia"/>
    </w:rPr>
  </w:style>
  <w:style w:type="table" w:styleId="TableGrid">
    <w:name w:val="Table Grid"/>
    <w:basedOn w:val="TableNormal"/>
    <w:uiPriority w:val="39"/>
    <w:rsid w:val="00291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917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2917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IntenseQuote">
    <w:name w:val="Intense Quote"/>
    <w:basedOn w:val="Normal"/>
    <w:next w:val="Normal"/>
    <w:link w:val="IntenseQuoteChar"/>
    <w:uiPriority w:val="99"/>
    <w:semiHidden/>
    <w:qFormat/>
    <w:rsid w:val="00982291"/>
    <w:pPr>
      <w:pBdr>
        <w:top w:val="single" w:sz="4" w:space="10" w:color="5B9BD5" w:themeColor="accent1"/>
        <w:bottom w:val="single" w:sz="4" w:space="10" w:color="5B9BD5" w:themeColor="accent1"/>
      </w:pBdr>
      <w:spacing w:before="120" w:after="120" w:line="360" w:lineRule="auto"/>
      <w:ind w:left="2880" w:right="2880"/>
      <w:jc w:val="center"/>
    </w:pPr>
    <w:rPr>
      <w:b/>
      <w:i/>
      <w:iCs/>
      <w:color w:val="5B9BD5" w:themeColor="accent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AE3B00"/>
    <w:rPr>
      <w:rFonts w:cstheme="minorHAnsi"/>
      <w:b/>
      <w:i/>
      <w:iCs/>
      <w:color w:val="5B9BD5" w:themeColor="accent1"/>
      <w:sz w:val="28"/>
    </w:rPr>
  </w:style>
  <w:style w:type="character" w:styleId="IntenseEmphasis">
    <w:name w:val="Intense Emphasis"/>
    <w:basedOn w:val="DefaultParagraphFont"/>
    <w:uiPriority w:val="21"/>
    <w:semiHidden/>
    <w:qFormat/>
    <w:rsid w:val="00982291"/>
    <w:rPr>
      <w:i/>
      <w:iCs/>
      <w:color w:val="5B9BD5" w:themeColor="accent1"/>
    </w:rPr>
  </w:style>
  <w:style w:type="character" w:styleId="BookTitle">
    <w:name w:val="Book Title"/>
    <w:basedOn w:val="DefaultParagraphFont"/>
    <w:uiPriority w:val="33"/>
    <w:semiHidden/>
    <w:qFormat/>
    <w:rsid w:val="00426C5D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53001"/>
    <w:pPr>
      <w:ind w:left="720"/>
      <w:contextualSpacing/>
    </w:pPr>
  </w:style>
  <w:style w:type="table" w:styleId="GridTable4-Accent6">
    <w:name w:val="Grid Table 4 Accent 6"/>
    <w:basedOn w:val="TableNormal"/>
    <w:uiPriority w:val="49"/>
    <w:rsid w:val="00BD04C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1">
    <w:name w:val="Grid Table 3 Accent 1"/>
    <w:basedOn w:val="TableNormal"/>
    <w:uiPriority w:val="48"/>
    <w:rsid w:val="0024304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C65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C65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73BC"/>
    <w:rPr>
      <w:rFonts w:cstheme="minorHAns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8"/>
    <w:rsid w:val="00470061"/>
    <w:rPr>
      <w:rFonts w:cstheme="minorHAnsi"/>
      <w:b/>
      <w:bCs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4A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45D3A"/>
    <w:rPr>
      <w:color w:val="605E5C"/>
      <w:shd w:val="clear" w:color="auto" w:fill="E1DFD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4A7"/>
    <w:rPr>
      <w:rFonts w:ascii="Cambria" w:hAnsi="Cambria" w:cstheme="minorHAnsi"/>
      <w:b/>
      <w:bCs/>
      <w:sz w:val="20"/>
      <w:szCs w:val="20"/>
    </w:rPr>
  </w:style>
  <w:style w:type="paragraph" w:customStyle="1" w:styleId="Photospacing">
    <w:name w:val="Photo spacing"/>
    <w:basedOn w:val="NoSpacing"/>
    <w:uiPriority w:val="11"/>
    <w:qFormat/>
    <w:rsid w:val="00504CBC"/>
    <w:pPr>
      <w:spacing w:after="120"/>
    </w:pPr>
    <w:rPr>
      <w:noProof/>
    </w:rPr>
  </w:style>
  <w:style w:type="paragraph" w:styleId="FootnoteText">
    <w:name w:val="footnote text"/>
    <w:basedOn w:val="Normal"/>
    <w:link w:val="FootnoteTextChar"/>
    <w:uiPriority w:val="31"/>
    <w:rsid w:val="00A56EBD"/>
    <w:pPr>
      <w:spacing w:after="6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1"/>
    <w:rsid w:val="00A56EBD"/>
    <w:rPr>
      <w:rFonts w:cs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0B1C"/>
    <w:rPr>
      <w:vertAlign w:val="superscript"/>
    </w:rPr>
  </w:style>
  <w:style w:type="paragraph" w:styleId="Caption">
    <w:name w:val="caption"/>
    <w:aliases w:val="Table and Figure titles"/>
    <w:basedOn w:val="Normal"/>
    <w:next w:val="Normal"/>
    <w:uiPriority w:val="35"/>
    <w:qFormat/>
    <w:rsid w:val="00664DC0"/>
    <w:pPr>
      <w:spacing w:before="60" w:after="120" w:line="240" w:lineRule="auto"/>
    </w:pPr>
    <w:rPr>
      <w:b/>
      <w:bCs/>
    </w:rPr>
  </w:style>
  <w:style w:type="paragraph" w:customStyle="1" w:styleId="Bodycopy">
    <w:name w:val="Body copy"/>
    <w:uiPriority w:val="1"/>
    <w:semiHidden/>
    <w:qFormat/>
    <w:rsid w:val="00995004"/>
    <w:pPr>
      <w:spacing w:after="360" w:line="360" w:lineRule="atLeast"/>
    </w:pPr>
    <w:rPr>
      <w:rFonts w:ascii="Arial" w:eastAsia="Times New Roman" w:hAnsi="Arial" w:cs="Arial"/>
      <w:color w:val="000000" w:themeColor="text1"/>
      <w:sz w:val="24"/>
      <w:szCs w:val="20"/>
    </w:rPr>
  </w:style>
  <w:style w:type="numbering" w:customStyle="1" w:styleId="XXXXXXXX">
    <w:name w:val="XXXXXXXX"/>
    <w:uiPriority w:val="99"/>
    <w:rsid w:val="00995004"/>
    <w:pPr>
      <w:numPr>
        <w:numId w:val="4"/>
      </w:numPr>
    </w:pPr>
  </w:style>
  <w:style w:type="paragraph" w:customStyle="1" w:styleId="Bullet1">
    <w:name w:val="Bullet 1"/>
    <w:basedOn w:val="Bodycopy"/>
    <w:uiPriority w:val="2"/>
    <w:semiHidden/>
    <w:qFormat/>
    <w:rsid w:val="00995004"/>
    <w:pPr>
      <w:numPr>
        <w:numId w:val="5"/>
      </w:numPr>
      <w:ind w:left="360"/>
      <w:contextualSpacing/>
    </w:pPr>
  </w:style>
  <w:style w:type="table" w:customStyle="1" w:styleId="Table-WDFW">
    <w:name w:val="Table - WDFW"/>
    <w:basedOn w:val="TableProfessional"/>
    <w:uiPriority w:val="99"/>
    <w:rsid w:val="009B574B"/>
    <w:pPr>
      <w:spacing w:before="60" w:after="60" w:line="240" w:lineRule="auto"/>
    </w:pPr>
    <w:rPr>
      <w:rFonts w:ascii="Calibri" w:hAnsi="Calibri" w:cstheme="minorHAnsi"/>
      <w:sz w:val="20"/>
      <w:szCs w:val="20"/>
    </w:rPr>
    <w:tblPr>
      <w:tblStyleRowBandSize w:val="1"/>
      <w:tblBorders>
        <w:top w:val="single" w:sz="4" w:space="0" w:color="0F426B"/>
        <w:left w:val="single" w:sz="4" w:space="0" w:color="0F426B"/>
        <w:bottom w:val="single" w:sz="4" w:space="0" w:color="0F426B"/>
        <w:right w:val="single" w:sz="4" w:space="0" w:color="0F426B"/>
        <w:insideH w:val="single" w:sz="4" w:space="0" w:color="0F426B"/>
        <w:insideV w:val="single" w:sz="4" w:space="0" w:color="0F426B"/>
      </w:tblBorders>
    </w:tblPr>
    <w:tcPr>
      <w:shd w:val="clear" w:color="auto" w:fill="auto"/>
    </w:tcPr>
    <w:tblStylePr w:type="firstRow">
      <w:pPr>
        <w:wordWrap/>
        <w:spacing w:beforeLines="0" w:before="60" w:beforeAutospacing="0" w:afterLines="0" w:after="60" w:afterAutospacing="0" w:line="240" w:lineRule="auto"/>
        <w:ind w:leftChars="0" w:left="43" w:rightChars="0" w:right="43"/>
        <w:contextualSpacing w:val="0"/>
        <w:jc w:val="left"/>
      </w:pPr>
      <w:rPr>
        <w:rFonts w:asciiTheme="minorHAnsi" w:hAnsiTheme="minorHAnsi"/>
        <w:b/>
        <w:bCs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0F426B"/>
          <w:bottom w:val="nil"/>
          <w:right w:val="single" w:sz="4" w:space="0" w:color="0F426B"/>
          <w:insideH w:val="nil"/>
          <w:insideV w:val="single" w:sz="4" w:space="0" w:color="FFFFFF" w:themeColor="background1"/>
          <w:tl2br w:val="none" w:sz="0" w:space="0" w:color="auto"/>
          <w:tr2bl w:val="none" w:sz="0" w:space="0" w:color="auto"/>
        </w:tcBorders>
        <w:shd w:val="clear" w:color="auto" w:fill="0F426B"/>
      </w:tcPr>
    </w:tblStylePr>
    <w:tblStylePr w:type="lastRow">
      <w:rPr>
        <w:rFonts w:asciiTheme="minorHAnsi" w:hAnsiTheme="minorHAnsi"/>
        <w:sz w:val="20"/>
      </w:rPr>
    </w:tblStylePr>
    <w:tblStylePr w:type="band1Horz">
      <w:pPr>
        <w:wordWrap/>
        <w:spacing w:beforeLines="0" w:before="60" w:beforeAutospacing="0" w:afterLines="0" w:after="60" w:afterAutospacing="0" w:line="240" w:lineRule="auto"/>
        <w:ind w:leftChars="0" w:left="43" w:rightChars="0" w:right="43"/>
        <w:contextualSpacing w:val="0"/>
        <w:jc w:val="left"/>
      </w:pPr>
      <w:rPr>
        <w:rFonts w:asciiTheme="minorHAnsi" w:hAnsiTheme="minorHAnsi"/>
        <w:sz w:val="20"/>
      </w:rPr>
      <w:tblPr/>
      <w:tcPr>
        <w:tcBorders>
          <w:top w:val="single" w:sz="4" w:space="0" w:color="0F426B"/>
          <w:left w:val="single" w:sz="4" w:space="0" w:color="0F426B"/>
          <w:bottom w:val="single" w:sz="4" w:space="0" w:color="0F426B"/>
          <w:right w:val="single" w:sz="4" w:space="0" w:color="0F426B"/>
          <w:insideH w:val="single" w:sz="4" w:space="0" w:color="0F426B"/>
          <w:insideV w:val="single" w:sz="4" w:space="0" w:color="0F426B"/>
        </w:tcBorders>
        <w:shd w:val="clear" w:color="auto" w:fill="auto"/>
      </w:tcPr>
    </w:tblStylePr>
    <w:tblStylePr w:type="band2Horz">
      <w:pPr>
        <w:wordWrap/>
        <w:spacing w:beforeLines="0" w:before="60" w:beforeAutospacing="0" w:afterLines="0" w:after="60" w:afterAutospacing="0" w:line="240" w:lineRule="auto"/>
        <w:ind w:leftChars="0" w:left="43" w:rightChars="0" w:right="43"/>
        <w:contextualSpacing w:val="0"/>
      </w:pPr>
      <w:tblPr/>
      <w:tcPr>
        <w:shd w:val="clear" w:color="auto" w:fill="F2F2F2" w:themeFill="background1" w:themeFillShade="F2"/>
      </w:tcPr>
    </w:tblStylePr>
    <w:tblStylePr w:type="seCell">
      <w:pPr>
        <w:wordWrap/>
        <w:spacing w:afterLines="0" w:after="240" w:afterAutospacing="0"/>
        <w:contextualSpacing w:val="0"/>
      </w:pPr>
    </w:tblStylePr>
  </w:style>
  <w:style w:type="table" w:styleId="TableProfessional">
    <w:name w:val="Table Professional"/>
    <w:basedOn w:val="TableNormal"/>
    <w:uiPriority w:val="99"/>
    <w:semiHidden/>
    <w:unhideWhenUsed/>
    <w:rsid w:val="00120E7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Revision">
    <w:name w:val="Revision"/>
    <w:hidden/>
    <w:uiPriority w:val="99"/>
    <w:semiHidden/>
    <w:rsid w:val="008971A5"/>
    <w:pPr>
      <w:spacing w:after="0" w:line="240" w:lineRule="auto"/>
    </w:pPr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8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7973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0663">
          <w:marLeft w:val="288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tateofwa.sharepoint.com/sites/DFW-Communication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ateofwa.sharepoint.com/sites/DFW-Communications/SitePages/WDFW-Media-Library(1).aspx?csf=1&amp;web=1&amp;e=WylDRZ&amp;CID=d5897fac-32eb-4fb1-91ce-89e0afd66276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ateofwa.sharepoint.com/sites/DFW-Communications/SitePages/Branded-WDFW-Templates.aspx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ke477\Downloads\wdfw_report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F6C379CEE474091FA722A741F562C" ma:contentTypeVersion="18" ma:contentTypeDescription="Create a new document." ma:contentTypeScope="" ma:versionID="6d943700fdf77bec9a4960ab6af060cd">
  <xsd:schema xmlns:xsd="http://www.w3.org/2001/XMLSchema" xmlns:xs="http://www.w3.org/2001/XMLSchema" xmlns:p="http://schemas.microsoft.com/office/2006/metadata/properties" xmlns:ns1="http://schemas.microsoft.com/sharepoint/v3" xmlns:ns2="c55fcec3-bb2d-4ee6-a56c-bdfd532525fc" xmlns:ns3="73c3c465-f3d4-4d37-9c58-e2ee535ad8e0" targetNamespace="http://schemas.microsoft.com/office/2006/metadata/properties" ma:root="true" ma:fieldsID="f5f2cddc585f7bcfd68998bfccb1991a" ns1:_="" ns2:_="" ns3:_="">
    <xsd:import namespace="http://schemas.microsoft.com/sharepoint/v3"/>
    <xsd:import namespace="c55fcec3-bb2d-4ee6-a56c-bdfd532525fc"/>
    <xsd:import namespace="73c3c465-f3d4-4d37-9c58-e2ee535ad8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NameinDA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5fcec3-bb2d-4ee6-a56c-bdfd53252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60a6a1c-50a4-4ec0-87e3-f00760ffe7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ameinDAM" ma:index="25" nillable="true" ma:displayName="Name in DAM" ma:format="Dropdown" ma:internalName="NameinDA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3c465-f3d4-4d37-9c58-e2ee535ad8e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c90470e-89a5-48c8-b2d6-7cca2721473a}" ma:internalName="TaxCatchAll" ma:showField="CatchAllData" ma:web="73c3c465-f3d4-4d37-9c58-e2ee535ad8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5fcec3-bb2d-4ee6-a56c-bdfd532525fc">
      <Terms xmlns="http://schemas.microsoft.com/office/infopath/2007/PartnerControls"/>
    </lcf76f155ced4ddcb4097134ff3c332f>
    <TaxCatchAll xmlns="73c3c465-f3d4-4d37-9c58-e2ee535ad8e0" xsi:nil="true"/>
    <SharedWithUsers xmlns="73c3c465-f3d4-4d37-9c58-e2ee535ad8e0">
      <UserInfo>
        <DisplayName>Shorah, Sam C O365 Admin</DisplayName>
        <AccountId>24</AccountId>
        <AccountType/>
      </UserInfo>
      <UserInfo>
        <DisplayName>Frederick, Arlo D O365 Admin</DisplayName>
        <AccountId>21</AccountId>
        <AccountType/>
      </UserInfo>
      <UserInfo>
        <DisplayName>Chandler, Colleen C (DFW)</DisplayName>
        <AccountId>520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  <NameinDAM xmlns="c55fcec3-bb2d-4ee6-a56c-bdfd532525fc" xsi:nil="true"/>
  </documentManagement>
</p:properties>
</file>

<file path=customXml/itemProps1.xml><?xml version="1.0" encoding="utf-8"?>
<ds:datastoreItem xmlns:ds="http://schemas.openxmlformats.org/officeDocument/2006/customXml" ds:itemID="{CC9F16C9-3F9F-4624-BB83-33F47E85C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8A3CBF-433E-4B12-92F0-B66E3338CB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BAEA9-B51D-4A6B-9AE8-4CDB4CC1F5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55fcec3-bb2d-4ee6-a56c-bdfd532525fc"/>
    <ds:schemaRef ds:uri="73c3c465-f3d4-4d37-9c58-e2ee535ad8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8D1287-581E-41AE-A3A6-34226B87B329}">
  <ds:schemaRefs>
    <ds:schemaRef ds:uri="http://schemas.microsoft.com/office/2006/metadata/properties"/>
    <ds:schemaRef ds:uri="http://schemas.microsoft.com/office/infopath/2007/PartnerControls"/>
    <ds:schemaRef ds:uri="c55fcec3-bb2d-4ee6-a56c-bdfd532525fc"/>
    <ds:schemaRef ds:uri="73c3c465-f3d4-4d37-9c58-e2ee535ad8e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45011977-b912-4387-97a4-f4c94a801377}" enabled="1" method="Standard" siteId="{11d0e217-264e-400a-8ba0-57dcc127d72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wdfw_report (1).dotx</Template>
  <TotalTime>142</TotalTime>
  <Pages>2</Pages>
  <Words>251</Words>
  <Characters>1356</Characters>
  <Application>Microsoft Office Word</Application>
  <DocSecurity>0</DocSecurity>
  <Lines>45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Dept of Fish &amp; Wildlife</Company>
  <LinksUpToDate>false</LinksUpToDate>
  <CharactersWithSpaces>1573</CharactersWithSpaces>
  <SharedDoc>false</SharedDoc>
  <HLinks>
    <vt:vector size="18" baseType="variant">
      <vt:variant>
        <vt:i4>5046356</vt:i4>
      </vt:variant>
      <vt:variant>
        <vt:i4>9</vt:i4>
      </vt:variant>
      <vt:variant>
        <vt:i4>0</vt:i4>
      </vt:variant>
      <vt:variant>
        <vt:i4>5</vt:i4>
      </vt:variant>
      <vt:variant>
        <vt:lpwstr>https://stateofwa.sharepoint.com/sites/DFW-Communications</vt:lpwstr>
      </vt:variant>
      <vt:variant>
        <vt:lpwstr/>
      </vt:variant>
      <vt:variant>
        <vt:i4>1114125</vt:i4>
      </vt:variant>
      <vt:variant>
        <vt:i4>6</vt:i4>
      </vt:variant>
      <vt:variant>
        <vt:i4>0</vt:i4>
      </vt:variant>
      <vt:variant>
        <vt:i4>5</vt:i4>
      </vt:variant>
      <vt:variant>
        <vt:lpwstr>https://media.wdfw.wa.gov/portals/iz6wsufr/WDFWApprovedPhotos</vt:lpwstr>
      </vt:variant>
      <vt:variant>
        <vt:lpwstr/>
      </vt:variant>
      <vt:variant>
        <vt:i4>6357047</vt:i4>
      </vt:variant>
      <vt:variant>
        <vt:i4>0</vt:i4>
      </vt:variant>
      <vt:variant>
        <vt:i4>0</vt:i4>
      </vt:variant>
      <vt:variant>
        <vt:i4>5</vt:i4>
      </vt:variant>
      <vt:variant>
        <vt:lpwstr>https://stateofwa.sharepoint.com/sites/DFW-Communications/SitePages/Branded-WDFW-Templates.aspx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Department of Fish and Wildlife</dc:creator>
  <cp:keywords/>
  <dc:description/>
  <cp:lastModifiedBy>Hart, Alison L (DFW)</cp:lastModifiedBy>
  <cp:revision>72</cp:revision>
  <cp:lastPrinted>2026-03-26T17:18:00Z</cp:lastPrinted>
  <dcterms:created xsi:type="dcterms:W3CDTF">2024-03-07T18:26:00Z</dcterms:created>
  <dcterms:modified xsi:type="dcterms:W3CDTF">2026-03-26T17:41:00Z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0x01010053DF6C379CEE474091FA722A741F562C</vt:lpwstr>
  </property>
  <property fmtid="{D5CDD505-2E9C-101B-9397-08002B2CF9AE}" pid="3" name="Order">
    <vt:r8>10900</vt:r8>
  </property>
  <property fmtid="{D5CDD505-2E9C-101B-9397-08002B2CF9AE}" pid="4" name="xd_Signature">
    <vt:bool>false</vt:bool>
  </property>
  <property fmtid="{D5CDD505-2E9C-101B-9397-08002B2CF9AE}" pid="5" name="SharedWithUsers">
    <vt:lpwstr>24;#Lehman, Staci E (DFW);#577;#Devivo, Melia T (DFW);#1004;#Martorello, Donny (DFW);#21;#Montgomery, Samantha J (DFW)</vt:lpwstr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ediaServiceImageTags">
    <vt:lpwstr/>
  </property>
  <property fmtid="{D5CDD505-2E9C-101B-9397-08002B2CF9AE}" pid="12" name="MSIP_Label_45011977-b912-4387-97a4-f4c94a801377_Enabled">
    <vt:lpwstr>true</vt:lpwstr>
  </property>
  <property fmtid="{D5CDD505-2E9C-101B-9397-08002B2CF9AE}" pid="13" name="MSIP_Label_45011977-b912-4387-97a4-f4c94a801377_SetDate">
    <vt:lpwstr>2023-03-21T15:57:41Z</vt:lpwstr>
  </property>
  <property fmtid="{D5CDD505-2E9C-101B-9397-08002B2CF9AE}" pid="14" name="MSIP_Label_45011977-b912-4387-97a4-f4c94a801377_Method">
    <vt:lpwstr>Standard</vt:lpwstr>
  </property>
  <property fmtid="{D5CDD505-2E9C-101B-9397-08002B2CF9AE}" pid="15" name="MSIP_Label_45011977-b912-4387-97a4-f4c94a801377_Name">
    <vt:lpwstr>Uncategorized Data</vt:lpwstr>
  </property>
  <property fmtid="{D5CDD505-2E9C-101B-9397-08002B2CF9AE}" pid="16" name="MSIP_Label_45011977-b912-4387-97a4-f4c94a801377_SiteId">
    <vt:lpwstr>11d0e217-264e-400a-8ba0-57dcc127d72d</vt:lpwstr>
  </property>
  <property fmtid="{D5CDD505-2E9C-101B-9397-08002B2CF9AE}" pid="17" name="MSIP_Label_45011977-b912-4387-97a4-f4c94a801377_ActionId">
    <vt:lpwstr>a688fbb6-d5be-46db-b5ef-9aa231e3f840</vt:lpwstr>
  </property>
  <property fmtid="{D5CDD505-2E9C-101B-9397-08002B2CF9AE}" pid="18" name="MSIP_Label_45011977-b912-4387-97a4-f4c94a801377_ContentBits">
    <vt:lpwstr>0</vt:lpwstr>
  </property>
</Properties>
</file>